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480970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CA" w:eastAsia="zh-CN"/>
        </w:rPr>
        <w:drawing>
          <wp:inline distT="0" distB="0" distL="0" distR="0">
            <wp:extent cx="5486400" cy="3991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972970" w:rsidRDefault="00972970" w:rsidP="00C6554A">
      <w:pPr>
        <w:pStyle w:val="Title"/>
      </w:pPr>
    </w:p>
    <w:p w:rsidR="00C6554A" w:rsidRDefault="00480970" w:rsidP="00C6554A">
      <w:pPr>
        <w:pStyle w:val="Title"/>
      </w:pPr>
      <w:r>
        <w:t>Mini-2440 Development Report</w:t>
      </w:r>
    </w:p>
    <w:p w:rsidR="00972970" w:rsidRDefault="00972970" w:rsidP="00C6554A">
      <w:pPr>
        <w:pStyle w:val="Subtitle"/>
      </w:pPr>
    </w:p>
    <w:p w:rsidR="00C6554A" w:rsidRDefault="00480970" w:rsidP="00C6554A">
      <w:pPr>
        <w:pStyle w:val="Subtitle"/>
      </w:pPr>
      <w:r>
        <w:t>installation configuration &amp; analysis</w:t>
      </w:r>
    </w:p>
    <w:p w:rsidR="00972970" w:rsidRDefault="00972970" w:rsidP="00C6554A">
      <w:pPr>
        <w:pStyle w:val="Subtitle"/>
      </w:pPr>
    </w:p>
    <w:p w:rsidR="00972970" w:rsidRPr="00D5413C" w:rsidRDefault="00972970" w:rsidP="00C6554A">
      <w:pPr>
        <w:pStyle w:val="Subtitle"/>
      </w:pPr>
    </w:p>
    <w:p w:rsidR="00972970" w:rsidRDefault="00480970" w:rsidP="00C6554A">
      <w:pPr>
        <w:pStyle w:val="ContactInfo"/>
      </w:pPr>
      <w:r>
        <w:t>Sam</w:t>
      </w:r>
      <w:r w:rsidR="00C6554A">
        <w:t xml:space="preserve"> | </w:t>
      </w:r>
      <w:r>
        <w:t>WDS-serials</w:t>
      </w:r>
      <w:r w:rsidR="00C6554A">
        <w:t xml:space="preserve"> |</w:t>
      </w:r>
      <w:r w:rsidR="00C6554A" w:rsidRPr="00D5413C">
        <w:t xml:space="preserve"> </w:t>
      </w:r>
      <w:r>
        <w:t>2017.March</w:t>
      </w: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p w:rsidR="00972970" w:rsidRDefault="00972970" w:rsidP="00C6554A">
      <w:pPr>
        <w:pStyle w:val="ContactInfo"/>
      </w:pPr>
    </w:p>
    <w:sdt>
      <w:sdtPr>
        <w:rPr>
          <w:rFonts w:asciiTheme="minorHAnsi" w:eastAsia="宋体" w:hAnsiTheme="minorHAnsi" w:cstheme="minorBidi"/>
          <w:color w:val="595959" w:themeColor="text1" w:themeTint="A6"/>
          <w:sz w:val="22"/>
          <w:szCs w:val="22"/>
        </w:rPr>
        <w:id w:val="-1800984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969EC" w:rsidRDefault="002969EC" w:rsidP="002969EC">
          <w:pPr>
            <w:pStyle w:val="TOCHeading"/>
            <w:jc w:val="center"/>
          </w:pPr>
          <w:r>
            <w:t>Table of Contents</w:t>
          </w:r>
        </w:p>
        <w:p w:rsidR="00B30D02" w:rsidRDefault="002969EC">
          <w:pPr>
            <w:pStyle w:val="TOC1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725999" w:history="1">
            <w:r w:rsidR="00B30D02" w:rsidRPr="0080683C">
              <w:rPr>
                <w:rStyle w:val="Hyperlink"/>
                <w:noProof/>
              </w:rPr>
              <w:t>Section 1. Environment setup</w:t>
            </w:r>
            <w:r w:rsidR="00B30D02">
              <w:rPr>
                <w:noProof/>
                <w:webHidden/>
              </w:rPr>
              <w:tab/>
            </w:r>
            <w:r w:rsidR="00B30D02">
              <w:rPr>
                <w:noProof/>
                <w:webHidden/>
              </w:rPr>
              <w:fldChar w:fldCharType="begin"/>
            </w:r>
            <w:r w:rsidR="00B30D02">
              <w:rPr>
                <w:noProof/>
                <w:webHidden/>
              </w:rPr>
              <w:instrText xml:space="preserve"> PAGEREF _Toc478725999 \h </w:instrText>
            </w:r>
            <w:r w:rsidR="00B30D02">
              <w:rPr>
                <w:noProof/>
                <w:webHidden/>
              </w:rPr>
            </w:r>
            <w:r w:rsidR="00B30D02">
              <w:rPr>
                <w:noProof/>
                <w:webHidden/>
              </w:rPr>
              <w:fldChar w:fldCharType="separate"/>
            </w:r>
            <w:r w:rsidR="00B30D02">
              <w:rPr>
                <w:noProof/>
                <w:webHidden/>
              </w:rPr>
              <w:t>2</w:t>
            </w:r>
            <w:r w:rsidR="00B30D02"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0" w:history="1">
            <w:r w:rsidRPr="0080683C">
              <w:rPr>
                <w:rStyle w:val="Hyperlink"/>
                <w:noProof/>
              </w:rPr>
              <w:t>§Chapter 1. Hardware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1" w:history="1">
            <w:r w:rsidRPr="0080683C">
              <w:rPr>
                <w:rStyle w:val="Hyperlink"/>
                <w:noProof/>
              </w:rPr>
              <w:t>§Chapter 2. Software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1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2" w:history="1">
            <w:r w:rsidRPr="0080683C">
              <w:rPr>
                <w:rStyle w:val="Hyperlink"/>
                <w:noProof/>
              </w:rPr>
              <w:t>Section 2. Device Driver Labs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3" w:history="1">
            <w:r w:rsidRPr="0080683C">
              <w:rPr>
                <w:rStyle w:val="Hyperlink"/>
                <w:noProof/>
              </w:rPr>
              <w:t>§Chapter 1. GPIO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4" w:history="1">
            <w:r w:rsidRPr="0080683C">
              <w:rPr>
                <w:rStyle w:val="Hyperlink"/>
                <w:noProof/>
              </w:rPr>
              <w:t>§Chapter 2. Block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5" w:history="1">
            <w:r w:rsidRPr="0080683C">
              <w:rPr>
                <w:rStyle w:val="Hyperlink"/>
                <w:noProof/>
              </w:rPr>
              <w:t>§Chapter 3. LCD &amp; Touch Screen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6" w:history="1">
            <w:r w:rsidRPr="0080683C">
              <w:rPr>
                <w:rStyle w:val="Hyperlink"/>
                <w:noProof/>
              </w:rPr>
              <w:t>§Chapter 4. BUS protocol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7" w:history="1">
            <w:r w:rsidRPr="0080683C">
              <w:rPr>
                <w:rStyle w:val="Hyperlink"/>
                <w:noProof/>
              </w:rPr>
              <w:t>§Chapter 5. I</w:t>
            </w:r>
            <w:r w:rsidRPr="0080683C">
              <w:rPr>
                <w:rStyle w:val="Hyperlink"/>
                <w:noProof/>
                <w:vertAlign w:val="superscript"/>
              </w:rPr>
              <w:t>2</w:t>
            </w:r>
            <w:r w:rsidRPr="0080683C">
              <w:rPr>
                <w:rStyle w:val="Hyperlink"/>
                <w:noProof/>
              </w:rPr>
              <w:t>C and SPI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8" w:history="1">
            <w:r w:rsidRPr="0080683C">
              <w:rPr>
                <w:rStyle w:val="Hyperlink"/>
                <w:noProof/>
              </w:rPr>
              <w:t>§Chapter 6. Network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1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09" w:history="1">
            <w:r w:rsidRPr="0080683C">
              <w:rPr>
                <w:rStyle w:val="Hyperlink"/>
                <w:noProof/>
              </w:rPr>
              <w:t>Section 3. System Porting Labs &amp;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0" w:history="1">
            <w:r w:rsidRPr="0080683C">
              <w:rPr>
                <w:rStyle w:val="Hyperlink"/>
                <w:noProof/>
              </w:rPr>
              <w:t>§Chapter 1. Porting U-boot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1" w:history="1">
            <w:r w:rsidRPr="0080683C">
              <w:rPr>
                <w:rStyle w:val="Hyperlink"/>
                <w:noProof/>
              </w:rPr>
              <w:t>§Chapter 2. Porting Linux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2" w:history="1">
            <w:r w:rsidRPr="0080683C">
              <w:rPr>
                <w:rStyle w:val="Hyperlink"/>
                <w:noProof/>
              </w:rPr>
              <w:t>§Chapter 3. Porting Rootfs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3" w:history="1">
            <w:r w:rsidRPr="0080683C">
              <w:rPr>
                <w:rStyle w:val="Hyperlink"/>
                <w:noProof/>
              </w:rPr>
              <w:t>§Chapter 4. Linux kernel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1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4" w:history="1">
            <w:r w:rsidRPr="0080683C">
              <w:rPr>
                <w:rStyle w:val="Hyperlink"/>
                <w:noProof/>
              </w:rPr>
              <w:t>Section 4. Appendix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5" w:history="1">
            <w:r w:rsidRPr="0080683C">
              <w:rPr>
                <w:rStyle w:val="Hyperlink"/>
                <w:noProof/>
              </w:rPr>
              <w:t>§Chapter 1. 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6" w:history="1">
            <w:r w:rsidRPr="0080683C">
              <w:rPr>
                <w:rStyle w:val="Hyperlink"/>
                <w:noProof/>
              </w:rPr>
              <w:t>§Chapter 2.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D02" w:rsidRDefault="00B30D02">
          <w:pPr>
            <w:pStyle w:val="TOC3"/>
            <w:tabs>
              <w:tab w:val="right" w:leader="dot" w:pos="10055"/>
            </w:tabs>
            <w:rPr>
              <w:rFonts w:eastAsiaTheme="minorEastAsia"/>
              <w:noProof/>
              <w:color w:val="auto"/>
              <w:lang w:val="en-CA" w:eastAsia="zh-CN"/>
            </w:rPr>
          </w:pPr>
          <w:hyperlink w:anchor="_Toc478726017" w:history="1">
            <w:r w:rsidRPr="0080683C">
              <w:rPr>
                <w:rStyle w:val="Hyperlink"/>
                <w:noProof/>
              </w:rPr>
              <w:t>§Chapter 3. C/C++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_Toc478726017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9EC" w:rsidRDefault="002969EC">
          <w:r>
            <w:rPr>
              <w:b/>
              <w:bCs/>
              <w:noProof/>
            </w:rPr>
            <w:fldChar w:fldCharType="end"/>
          </w:r>
        </w:p>
      </w:sdtContent>
    </w:sdt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2969EC" w:rsidRDefault="002969EC" w:rsidP="00C6554A">
      <w:pPr>
        <w:pStyle w:val="ContactInfo"/>
      </w:pPr>
    </w:p>
    <w:p w:rsidR="00C6554A" w:rsidRDefault="00487543" w:rsidP="00487543">
      <w:pPr>
        <w:pStyle w:val="Heading1"/>
        <w:ind w:left="360"/>
      </w:pPr>
      <w:bookmarkStart w:id="5" w:name="_Toc478725999"/>
      <w:r>
        <w:t xml:space="preserve">Section 1. </w:t>
      </w:r>
      <w:r w:rsidR="00480970">
        <w:t>Environment setup</w:t>
      </w:r>
      <w:bookmarkEnd w:id="5"/>
    </w:p>
    <w:p w:rsidR="00A83353" w:rsidRPr="00A83353" w:rsidRDefault="00A83353" w:rsidP="00B7412F">
      <w:pPr>
        <w:ind w:left="357"/>
      </w:pPr>
      <w:r>
        <w:t xml:space="preserve">So important to make sure the development path may work properly, People prefer different development tools: </w:t>
      </w:r>
      <w:proofErr w:type="spellStart"/>
      <w:r>
        <w:t>Fedora+arm-cross-compiler</w:t>
      </w:r>
      <w:proofErr w:type="spellEnd"/>
      <w:r>
        <w:t xml:space="preserve"> by </w:t>
      </w:r>
      <w:proofErr w:type="spellStart"/>
      <w:r>
        <w:t>FriendlyARM</w:t>
      </w:r>
      <w:proofErr w:type="spellEnd"/>
      <w:r>
        <w:t xml:space="preserve">; Ubuntu by WDS and </w:t>
      </w:r>
      <w:r w:rsidR="005404C3">
        <w:t xml:space="preserve">by </w:t>
      </w:r>
      <w:proofErr w:type="spellStart"/>
      <w:r w:rsidR="005404C3">
        <w:t>Enjoylinux</w:t>
      </w:r>
      <w:proofErr w:type="spellEnd"/>
      <w:r w:rsidR="005404C3">
        <w:t xml:space="preserve"> (</w:t>
      </w:r>
      <w:r w:rsidR="005404C3">
        <w:rPr>
          <w:rFonts w:hint="eastAsia"/>
          <w:lang w:eastAsia="zh-CN"/>
        </w:rPr>
        <w:t>国嵌</w:t>
      </w:r>
      <w:r w:rsidR="005404C3">
        <w:t>). All of them was based on S3C2440 MCU.</w:t>
      </w:r>
    </w:p>
    <w:p w:rsidR="00487543" w:rsidRDefault="00972970" w:rsidP="00B7412F">
      <w:pPr>
        <w:pStyle w:val="Heading3"/>
        <w:ind w:left="360"/>
        <w:rPr>
          <w:sz w:val="28"/>
          <w:szCs w:val="28"/>
        </w:rPr>
      </w:pPr>
      <w:bookmarkStart w:id="6" w:name="_Toc478726000"/>
      <w:r>
        <w:rPr>
          <w:sz w:val="28"/>
          <w:szCs w:val="28"/>
        </w:rPr>
        <w:t>§</w:t>
      </w:r>
      <w:r w:rsidR="00B7412F">
        <w:rPr>
          <w:sz w:val="28"/>
          <w:szCs w:val="28"/>
        </w:rPr>
        <w:t>C</w:t>
      </w:r>
      <w:r w:rsidR="00B7412F" w:rsidRPr="00B7412F">
        <w:rPr>
          <w:sz w:val="28"/>
          <w:szCs w:val="28"/>
        </w:rPr>
        <w:t xml:space="preserve">hapter </w:t>
      </w:r>
      <w:r w:rsidR="0057197C" w:rsidRPr="00B7412F">
        <w:rPr>
          <w:sz w:val="28"/>
          <w:szCs w:val="28"/>
        </w:rPr>
        <w:t>1</w:t>
      </w:r>
      <w:r w:rsidR="0057197C">
        <w:rPr>
          <w:sz w:val="28"/>
          <w:szCs w:val="28"/>
        </w:rPr>
        <w:t>. Hardware</w:t>
      </w:r>
      <w:r w:rsidR="00B7412F">
        <w:rPr>
          <w:sz w:val="28"/>
          <w:szCs w:val="28"/>
        </w:rPr>
        <w:t xml:space="preserve"> information</w:t>
      </w:r>
      <w:bookmarkEnd w:id="6"/>
    </w:p>
    <w:p w:rsidR="00B7412F" w:rsidRDefault="00B7412F" w:rsidP="0057197C">
      <w:pPr>
        <w:ind w:firstLine="360"/>
      </w:pPr>
      <w:r>
        <w:t>Based on my mini2440 Development board, the hardware information is as bellows:</w:t>
      </w:r>
    </w:p>
    <w:p w:rsidR="00B7412F" w:rsidRPr="00B7412F" w:rsidRDefault="0057197C" w:rsidP="0057197C">
      <w:pPr>
        <w:spacing w:before="0" w:after="0" w:line="240" w:lineRule="auto"/>
        <w:ind w:firstLine="360"/>
        <w:contextualSpacing/>
        <w:rPr>
          <w:b/>
          <w:lang w:val="en-CA"/>
        </w:rPr>
      </w:pPr>
      <w:proofErr w:type="spellStart"/>
      <w:r>
        <w:rPr>
          <w:b/>
          <w:lang w:val="en-CA"/>
        </w:rPr>
        <w:t>FriendlyARM</w:t>
      </w:r>
      <w:proofErr w:type="spellEnd"/>
      <w:r>
        <w:rPr>
          <w:b/>
          <w:lang w:val="en-CA"/>
        </w:rPr>
        <w:t xml:space="preserve"> </w:t>
      </w:r>
      <w:r w:rsidR="00B7412F" w:rsidRPr="00B7412F">
        <w:rPr>
          <w:b/>
          <w:lang w:val="en-CA"/>
        </w:rPr>
        <w:t>Mini2440 | S3C2440 ARM9 Board </w:t>
      </w:r>
    </w:p>
    <w:p w:rsidR="00B7412F" w:rsidRPr="00B7412F" w:rsidRDefault="0057197C" w:rsidP="0057197C">
      <w:pPr>
        <w:spacing w:before="0" w:after="0" w:line="240" w:lineRule="auto"/>
        <w:ind w:firstLine="360"/>
        <w:contextualSpacing/>
        <w:rPr>
          <w:lang w:val="en-CA"/>
        </w:rPr>
      </w:pPr>
      <w:r>
        <w:rPr>
          <w:lang w:val="en-CA"/>
        </w:rPr>
        <w:t xml:space="preserve">Mini 2440 SBC (Single </w:t>
      </w:r>
      <w:r w:rsidR="00B7412F" w:rsidRPr="00B7412F">
        <w:rPr>
          <w:lang w:val="en-CA"/>
        </w:rPr>
        <w:t>Board Computer) with </w:t>
      </w:r>
      <w:r>
        <w:rPr>
          <w:lang w:val="en-CA"/>
        </w:rPr>
        <w:t>400</w:t>
      </w:r>
      <w:r w:rsidR="00B7412F" w:rsidRPr="00B7412F">
        <w:rPr>
          <w:lang w:val="en-CA"/>
        </w:rPr>
        <w:t>MHz Samsung S3C2440 ARM9 processor. </w:t>
      </w:r>
    </w:p>
    <w:p w:rsidR="00B7412F" w:rsidRPr="00B7412F" w:rsidRDefault="00B7412F" w:rsidP="00B7412F">
      <w:pPr>
        <w:spacing w:before="0" w:after="0" w:line="240" w:lineRule="auto"/>
        <w:contextualSpacing/>
        <w:rPr>
          <w:lang w:val="en-CA"/>
        </w:rPr>
      </w:pPr>
    </w:p>
    <w:p w:rsidR="00B7412F" w:rsidRPr="00B7412F" w:rsidRDefault="00B7412F" w:rsidP="00B7412F">
      <w:pPr>
        <w:spacing w:before="0" w:after="0" w:line="240" w:lineRule="auto"/>
        <w:ind w:firstLine="720"/>
        <w:contextualSpacing/>
        <w:rPr>
          <w:lang w:val="en-CA"/>
        </w:rPr>
      </w:pPr>
      <w:r w:rsidRPr="00B7412F">
        <w:rPr>
          <w:lang w:val="en-CA"/>
        </w:rPr>
        <w:t>Specification</w:t>
      </w:r>
    </w:p>
    <w:p w:rsidR="00B7412F" w:rsidRPr="00B7412F" w:rsidRDefault="00B7412F" w:rsidP="00B7412F">
      <w:pPr>
        <w:numPr>
          <w:ilvl w:val="0"/>
          <w:numId w:val="19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Dimension:</w:t>
      </w:r>
      <w:r w:rsidRPr="00B7412F">
        <w:rPr>
          <w:lang w:val="en-CA"/>
        </w:rPr>
        <w:t xml:space="preserve"> 100 x 100 mm</w:t>
      </w:r>
    </w:p>
    <w:p w:rsidR="00B7412F" w:rsidRPr="00B7412F" w:rsidRDefault="00B7412F" w:rsidP="00B7412F">
      <w:pPr>
        <w:numPr>
          <w:ilvl w:val="0"/>
          <w:numId w:val="20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CPU:</w:t>
      </w:r>
      <w:r w:rsidRPr="00B7412F">
        <w:rPr>
          <w:lang w:val="en-CA"/>
        </w:rPr>
        <w:t xml:space="preserve"> 400 MHz Samsung S3C2440 ARM926T (max freq. 533 MHz)</w:t>
      </w:r>
    </w:p>
    <w:p w:rsidR="00B7412F" w:rsidRPr="00B7412F" w:rsidRDefault="00B7412F" w:rsidP="00B7412F">
      <w:pPr>
        <w:numPr>
          <w:ilvl w:val="0"/>
          <w:numId w:val="21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RAM:</w:t>
      </w:r>
      <w:r w:rsidRPr="00B7412F">
        <w:rPr>
          <w:lang w:val="en-CA"/>
        </w:rPr>
        <w:t xml:space="preserve"> 64 MB, </w:t>
      </w:r>
      <w:proofErr w:type="gramStart"/>
      <w:r w:rsidRPr="00B7412F">
        <w:rPr>
          <w:lang w:val="en-CA"/>
        </w:rPr>
        <w:t>32 bit</w:t>
      </w:r>
      <w:proofErr w:type="gramEnd"/>
      <w:r w:rsidRPr="00B7412F">
        <w:rPr>
          <w:lang w:val="en-CA"/>
        </w:rPr>
        <w:t xml:space="preserve"> Bus</w:t>
      </w:r>
    </w:p>
    <w:p w:rsidR="00B7412F" w:rsidRPr="00B7412F" w:rsidRDefault="00B7412F" w:rsidP="00B7412F">
      <w:pPr>
        <w:numPr>
          <w:ilvl w:val="0"/>
          <w:numId w:val="22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Flash:</w:t>
      </w:r>
      <w:r w:rsidRPr="00B7412F">
        <w:rPr>
          <w:lang w:val="en-CA"/>
        </w:rPr>
        <w:t xml:space="preserve"> 256 MB NAND Flash</w:t>
      </w:r>
    </w:p>
    <w:p w:rsidR="00B7412F" w:rsidRPr="00B7412F" w:rsidRDefault="00B7412F" w:rsidP="00B7412F">
      <w:pPr>
        <w:numPr>
          <w:ilvl w:val="0"/>
          <w:numId w:val="23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EEPROM:</w:t>
      </w:r>
      <w:r w:rsidRPr="00B7412F">
        <w:rPr>
          <w:lang w:val="en-CA"/>
        </w:rPr>
        <w:t xml:space="preserve"> 256 Byte (I2C)</w:t>
      </w:r>
    </w:p>
    <w:p w:rsidR="00B7412F" w:rsidRPr="00B7412F" w:rsidRDefault="00B7412F" w:rsidP="00B7412F">
      <w:pPr>
        <w:numPr>
          <w:ilvl w:val="0"/>
          <w:numId w:val="24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Ext. Memory:</w:t>
      </w:r>
      <w:r w:rsidRPr="00B7412F">
        <w:rPr>
          <w:lang w:val="en-CA"/>
        </w:rPr>
        <w:t xml:space="preserve"> SD-Card socket</w:t>
      </w:r>
    </w:p>
    <w:p w:rsidR="00B7412F" w:rsidRPr="00B7412F" w:rsidRDefault="00B7412F" w:rsidP="00B7412F">
      <w:pPr>
        <w:numPr>
          <w:ilvl w:val="0"/>
          <w:numId w:val="25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Serial Ports:</w:t>
      </w:r>
      <w:r w:rsidRPr="00B7412F">
        <w:rPr>
          <w:lang w:val="en-CA"/>
        </w:rPr>
        <w:t xml:space="preserve"> 1x DB9 connector (RS232), total: 3x serial port connectors</w:t>
      </w:r>
    </w:p>
    <w:p w:rsidR="00B7412F" w:rsidRPr="00B7412F" w:rsidRDefault="00B7412F" w:rsidP="00B7412F">
      <w:pPr>
        <w:numPr>
          <w:ilvl w:val="0"/>
          <w:numId w:val="26"/>
        </w:numPr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USB:</w:t>
      </w:r>
      <w:r w:rsidRPr="00B7412F">
        <w:rPr>
          <w:lang w:val="en-CA"/>
        </w:rPr>
        <w:t xml:space="preserve"> 1x USB-A Host 1.1, 1x USB-B Device 1.1</w:t>
      </w:r>
    </w:p>
    <w:p w:rsidR="00B7412F" w:rsidRPr="00B7412F" w:rsidRDefault="00B7412F" w:rsidP="00B7412F">
      <w:pPr>
        <w:numPr>
          <w:ilvl w:val="0"/>
          <w:numId w:val="27"/>
        </w:numPr>
        <w:tabs>
          <w:tab w:val="clear" w:pos="1080"/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Audio Output:</w:t>
      </w:r>
      <w:r w:rsidRPr="00B7412F">
        <w:rPr>
          <w:lang w:val="en-CA"/>
        </w:rPr>
        <w:t xml:space="preserve"> 3.5 mm stereo jack</w:t>
      </w:r>
    </w:p>
    <w:p w:rsidR="00B7412F" w:rsidRPr="00B7412F" w:rsidRDefault="00B7412F" w:rsidP="00B7412F">
      <w:pPr>
        <w:numPr>
          <w:ilvl w:val="0"/>
          <w:numId w:val="28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Audio Input:</w:t>
      </w:r>
      <w:r w:rsidRPr="00B7412F">
        <w:rPr>
          <w:lang w:val="en-CA"/>
        </w:rPr>
        <w:t xml:space="preserve"> Connector + Condenser microphone</w:t>
      </w:r>
    </w:p>
    <w:p w:rsidR="00B7412F" w:rsidRPr="00B7412F" w:rsidRDefault="00B7412F" w:rsidP="00B7412F">
      <w:pPr>
        <w:numPr>
          <w:ilvl w:val="0"/>
          <w:numId w:val="29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Ethernet:</w:t>
      </w:r>
      <w:r w:rsidRPr="00B7412F">
        <w:rPr>
          <w:lang w:val="en-CA"/>
        </w:rPr>
        <w:t xml:space="preserve"> RJ-45 10/100M (DM9000)</w:t>
      </w:r>
    </w:p>
    <w:p w:rsidR="00B7412F" w:rsidRPr="00B7412F" w:rsidRDefault="00B7412F" w:rsidP="00B7412F">
      <w:pPr>
        <w:numPr>
          <w:ilvl w:val="0"/>
          <w:numId w:val="30"/>
        </w:numPr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RTC:</w:t>
      </w:r>
      <w:r w:rsidRPr="00B7412F">
        <w:rPr>
          <w:lang w:val="en-CA"/>
        </w:rPr>
        <w:t xml:space="preserve"> Real Time Clock with battery (CR1220)</w:t>
      </w:r>
    </w:p>
    <w:p w:rsidR="00B7412F" w:rsidRPr="00B7412F" w:rsidRDefault="00B7412F" w:rsidP="00B7412F">
      <w:pPr>
        <w:numPr>
          <w:ilvl w:val="0"/>
          <w:numId w:val="31"/>
        </w:numPr>
        <w:tabs>
          <w:tab w:val="clear" w:pos="1080"/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Beeper:</w:t>
      </w:r>
      <w:r w:rsidRPr="00B7412F">
        <w:rPr>
          <w:lang w:val="en-CA"/>
        </w:rPr>
        <w:t xml:space="preserve"> PWM buzzer</w:t>
      </w:r>
    </w:p>
    <w:p w:rsidR="00B7412F" w:rsidRPr="00B7412F" w:rsidRDefault="00B7412F" w:rsidP="00B7412F">
      <w:pPr>
        <w:numPr>
          <w:ilvl w:val="0"/>
          <w:numId w:val="32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Camera:</w:t>
      </w:r>
      <w:r w:rsidRPr="00B7412F">
        <w:rPr>
          <w:lang w:val="en-CA"/>
        </w:rPr>
        <w:t xml:space="preserve"> 20 pin (2.0 mm) Camera interface</w:t>
      </w:r>
    </w:p>
    <w:p w:rsidR="00B7412F" w:rsidRPr="00B7412F" w:rsidRDefault="00B7412F" w:rsidP="00B7412F">
      <w:pPr>
        <w:numPr>
          <w:ilvl w:val="0"/>
          <w:numId w:val="33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LCD Interface:</w:t>
      </w:r>
      <w:r w:rsidRPr="00B7412F">
        <w:rPr>
          <w:lang w:val="en-CA"/>
        </w:rPr>
        <w:t xml:space="preserve"> 41 pin connector for </w:t>
      </w:r>
      <w:proofErr w:type="spellStart"/>
      <w:r w:rsidRPr="00B7412F">
        <w:rPr>
          <w:lang w:val="en-CA"/>
        </w:rPr>
        <w:t>FriendlyARM</w:t>
      </w:r>
      <w:proofErr w:type="spellEnd"/>
      <w:r w:rsidRPr="00B7412F">
        <w:rPr>
          <w:lang w:val="en-CA"/>
        </w:rPr>
        <w:t xml:space="preserve"> Displays and VGA Board</w:t>
      </w:r>
    </w:p>
    <w:p w:rsidR="00B7412F" w:rsidRPr="00B7412F" w:rsidRDefault="00B7412F" w:rsidP="00B7412F">
      <w:pPr>
        <w:numPr>
          <w:ilvl w:val="0"/>
          <w:numId w:val="34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User Inputs:</w:t>
      </w:r>
      <w:r w:rsidRPr="00B7412F">
        <w:rPr>
          <w:lang w:val="en-CA"/>
        </w:rPr>
        <w:t xml:space="preserve"> 6x push buttons and 1x A/D pot</w:t>
      </w:r>
    </w:p>
    <w:p w:rsidR="00B7412F" w:rsidRPr="00B7412F" w:rsidRDefault="00B7412F" w:rsidP="00B7412F">
      <w:pPr>
        <w:numPr>
          <w:ilvl w:val="0"/>
          <w:numId w:val="35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User Outputs:</w:t>
      </w:r>
      <w:r w:rsidRPr="00B7412F">
        <w:rPr>
          <w:lang w:val="en-CA"/>
        </w:rPr>
        <w:t xml:space="preserve"> 4x LEDs</w:t>
      </w:r>
    </w:p>
    <w:p w:rsidR="00B7412F" w:rsidRPr="00B7412F" w:rsidRDefault="00B7412F" w:rsidP="00B7412F">
      <w:pPr>
        <w:numPr>
          <w:ilvl w:val="0"/>
          <w:numId w:val="36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Expansion:</w:t>
      </w:r>
      <w:r w:rsidRPr="00B7412F">
        <w:rPr>
          <w:lang w:val="en-CA"/>
        </w:rPr>
        <w:t xml:space="preserve"> 40 pin System Bus, 34 pin GPIO, 10 pin Buttons (2.0 mm)</w:t>
      </w:r>
    </w:p>
    <w:p w:rsidR="00B7412F" w:rsidRPr="00B7412F" w:rsidRDefault="00B7412F" w:rsidP="00B7412F">
      <w:pPr>
        <w:numPr>
          <w:ilvl w:val="0"/>
          <w:numId w:val="37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Debug:</w:t>
      </w:r>
      <w:r w:rsidRPr="00B7412F">
        <w:rPr>
          <w:lang w:val="en-CA"/>
        </w:rPr>
        <w:t xml:space="preserve"> 10 pin JTAG (2.0 mm)</w:t>
      </w:r>
    </w:p>
    <w:p w:rsidR="00B7412F" w:rsidRPr="00B7412F" w:rsidRDefault="00B7412F" w:rsidP="00B7412F">
      <w:pPr>
        <w:numPr>
          <w:ilvl w:val="0"/>
          <w:numId w:val="38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Power:</w:t>
      </w:r>
      <w:r w:rsidRPr="00B7412F">
        <w:rPr>
          <w:lang w:val="en-CA"/>
        </w:rPr>
        <w:t xml:space="preserve"> regulated 5V (DC-Plug: 1.35mm inner x 3.5mm outer diameter)</w:t>
      </w:r>
    </w:p>
    <w:p w:rsidR="00B7412F" w:rsidRPr="00B7412F" w:rsidRDefault="00B7412F" w:rsidP="00B7412F">
      <w:pPr>
        <w:numPr>
          <w:ilvl w:val="0"/>
          <w:numId w:val="39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Power Consumption:</w:t>
      </w:r>
      <w:r w:rsidRPr="00B7412F">
        <w:rPr>
          <w:lang w:val="en-CA"/>
        </w:rPr>
        <w:t xml:space="preserve"> Mini2440: 0.3 A, Mini2440 + 3.5" LCD: 0.6 A</w:t>
      </w:r>
    </w:p>
    <w:p w:rsidR="00B7412F" w:rsidRPr="00B7412F" w:rsidRDefault="00B7412F" w:rsidP="00B7412F">
      <w:pPr>
        <w:numPr>
          <w:ilvl w:val="0"/>
          <w:numId w:val="40"/>
        </w:numPr>
        <w:tabs>
          <w:tab w:val="num" w:pos="720"/>
        </w:tabs>
        <w:spacing w:before="0" w:after="0" w:line="240" w:lineRule="auto"/>
        <w:contextualSpacing/>
        <w:rPr>
          <w:lang w:val="en-CA"/>
        </w:rPr>
      </w:pPr>
      <w:r w:rsidRPr="00B7412F">
        <w:rPr>
          <w:b/>
          <w:bCs/>
          <w:lang w:val="en-CA"/>
        </w:rPr>
        <w:t>OS Support</w:t>
      </w:r>
      <w:r w:rsidRPr="00B7412F">
        <w:rPr>
          <w:lang w:val="en-CA"/>
        </w:rPr>
        <w:t> </w:t>
      </w:r>
    </w:p>
    <w:p w:rsidR="00B7412F" w:rsidRPr="00B7412F" w:rsidRDefault="00B7412F" w:rsidP="00B7412F">
      <w:pPr>
        <w:spacing w:before="0" w:after="0" w:line="240" w:lineRule="auto"/>
        <w:ind w:left="1080"/>
        <w:contextualSpacing/>
        <w:rPr>
          <w:lang w:val="en-CA"/>
        </w:rPr>
      </w:pPr>
      <w:r w:rsidRPr="00B7412F">
        <w:rPr>
          <w:lang w:val="en-CA"/>
        </w:rPr>
        <w:t>Windows CE 5 and 6</w:t>
      </w:r>
    </w:p>
    <w:p w:rsidR="00B7412F" w:rsidRDefault="00B7412F" w:rsidP="00B7412F">
      <w:pPr>
        <w:spacing w:before="0" w:after="0" w:line="240" w:lineRule="auto"/>
        <w:ind w:left="1080"/>
        <w:contextualSpacing/>
        <w:rPr>
          <w:lang w:val="en-CA"/>
        </w:rPr>
      </w:pPr>
      <w:r w:rsidRPr="00B7412F">
        <w:rPr>
          <w:lang w:val="en-CA"/>
        </w:rPr>
        <w:t>Linux</w:t>
      </w:r>
    </w:p>
    <w:p w:rsidR="0057197C" w:rsidRPr="00B7412F" w:rsidRDefault="0057197C" w:rsidP="0057197C">
      <w:pPr>
        <w:spacing w:before="0" w:after="0" w:line="240" w:lineRule="auto"/>
        <w:contextualSpacing/>
        <w:rPr>
          <w:lang w:val="en-CA"/>
        </w:rPr>
      </w:pPr>
    </w:p>
    <w:p w:rsidR="0057197C" w:rsidRDefault="00B7412F" w:rsidP="00B7412F">
      <w:pPr>
        <w:ind w:firstLine="360"/>
        <w:rPr>
          <w:noProof/>
          <w:color w:val="0000FF"/>
          <w:lang w:val="en-CA" w:eastAsia="zh-CN"/>
        </w:rPr>
      </w:pPr>
      <w:r w:rsidRPr="00B7412F">
        <w:rPr>
          <w:noProof/>
          <w:color w:val="0000FF"/>
          <w:lang w:val="en-CA" w:eastAsia="zh-CN"/>
        </w:rPr>
        <w:lastRenderedPageBreak/>
        <w:t xml:space="preserve"> </w:t>
      </w:r>
      <w:r w:rsidR="0057197C">
        <w:rPr>
          <w:noProof/>
          <w:color w:val="0000FF"/>
          <w:lang w:val="en-CA" w:eastAsia="zh-CN"/>
        </w:rPr>
        <w:drawing>
          <wp:inline distT="0" distB="0" distL="0" distR="0" wp14:anchorId="1D81EC63" wp14:editId="1C565D58">
            <wp:extent cx="1905000" cy="1635125"/>
            <wp:effectExtent l="0" t="0" r="0" b="3175"/>
            <wp:docPr id="4" name="embeddedObject_ce5c7a4621f14e16b50e0b5406ea44fc" descr="http://www.friendlyarm.net/sites/products/mini2440_2s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ddedObject_ce5c7a4621f14e16b50e0b5406ea44fc" descr="http://www.friendlyarm.net/sites/products/mini2440_2s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97C">
        <w:rPr>
          <w:noProof/>
          <w:color w:val="0000FF"/>
          <w:lang w:val="en-CA" w:eastAsia="zh-CN"/>
        </w:rPr>
        <w:drawing>
          <wp:inline distT="0" distB="0" distL="0" distR="0" wp14:anchorId="3847C878" wp14:editId="34E272B8">
            <wp:extent cx="1905000" cy="1846580"/>
            <wp:effectExtent l="0" t="0" r="0" b="1270"/>
            <wp:docPr id="5" name="embeddedObject_1b11c8717e7f484bbf982b7ca580d131" descr="http://www.friendlyarm.net/sites/products/mini2440-35s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ddedObject_1b11c8717e7f484bbf982b7ca580d131" descr="http://www.friendlyarm.net/sites/products/mini2440-35s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970" w:rsidRPr="00972970">
        <w:rPr>
          <w:noProof/>
          <w:color w:val="0000FF"/>
          <w:lang w:val="en-CA" w:eastAsia="zh-CN"/>
        </w:rPr>
        <w:t xml:space="preserve"> </w:t>
      </w:r>
      <w:r w:rsidR="00972970">
        <w:rPr>
          <w:noProof/>
          <w:color w:val="0000FF"/>
          <w:lang w:val="en-CA" w:eastAsia="zh-CN"/>
        </w:rPr>
        <w:drawing>
          <wp:inline distT="0" distB="0" distL="0" distR="0" wp14:anchorId="6E57CF7D" wp14:editId="39BFD5A9">
            <wp:extent cx="1905000" cy="1687830"/>
            <wp:effectExtent l="0" t="0" r="0" b="7620"/>
            <wp:docPr id="7" name="embeddedObject_e374ee453c9b41449718951366c04658" descr="http://www.friendlyarm.net/sites/products/mini2440-70s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ddedObject_e374ee453c9b41449718951366c04658" descr="http://www.friendlyarm.net/sites/products/mini2440-70s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2F" w:rsidRDefault="0057197C" w:rsidP="00972970">
      <w:pPr>
        <w:rPr>
          <w:noProof/>
          <w:color w:val="0000FF"/>
          <w:lang w:val="en-CA" w:eastAsia="zh-CN"/>
        </w:rPr>
      </w:pPr>
      <w:r w:rsidRPr="0057197C">
        <w:rPr>
          <w:noProof/>
          <w:color w:val="0000FF"/>
          <w:lang w:val="en-CA" w:eastAsia="zh-CN"/>
        </w:rPr>
        <w:drawing>
          <wp:inline distT="0" distB="0" distL="0" distR="0" wp14:anchorId="0F7499ED" wp14:editId="0741D14C">
            <wp:extent cx="6391275" cy="5020543"/>
            <wp:effectExtent l="0" t="0" r="0" b="8890"/>
            <wp:docPr id="6" name="Picture 6" descr="http://www.friendlyarm.net/sites/products/mini244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iendlyarm.net/sites/products/mini2440_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02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12F" w:rsidRPr="00B7412F">
        <w:rPr>
          <w:noProof/>
          <w:color w:val="0000FF"/>
          <w:lang w:val="en-CA" w:eastAsia="zh-CN"/>
        </w:rPr>
        <w:t xml:space="preserve"> </w:t>
      </w:r>
    </w:p>
    <w:p w:rsidR="0057197C" w:rsidRDefault="0057197C" w:rsidP="00B7412F">
      <w:pPr>
        <w:ind w:firstLine="360"/>
      </w:pPr>
      <w:r w:rsidRPr="0057197C">
        <w:t>http://www.friendlyarm.net/sites/products/mini2440_3.jpg</w:t>
      </w:r>
    </w:p>
    <w:p w:rsidR="00B7412F" w:rsidRDefault="00FE1DA4" w:rsidP="00B7412F">
      <w:r>
        <w:t xml:space="preserve">       Some useful documents </w:t>
      </w:r>
      <w:r w:rsidR="00DB1853">
        <w:t xml:space="preserve">(user manual and schematic diagram) </w:t>
      </w:r>
      <w:r>
        <w:t xml:space="preserve">can be found in </w:t>
      </w:r>
      <w:r w:rsidR="00DB1853">
        <w:t xml:space="preserve">bellow </w:t>
      </w:r>
      <w:r>
        <w:t>attached files</w:t>
      </w:r>
      <w:r w:rsidR="00DB1853">
        <w:t>:</w:t>
      </w:r>
    </w:p>
    <w:p w:rsidR="00FE1DA4" w:rsidRDefault="00FE1DA4" w:rsidP="00DB1853">
      <w:pPr>
        <w:ind w:firstLine="360"/>
      </w:pPr>
      <w:r>
        <w:object w:dxaOrig="1513" w:dyaOrig="1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51.7pt" o:ole="">
            <v:imagedata r:id="rId15" o:title=""/>
          </v:shape>
          <o:OLEObject Type="Embed" ProgID="Acrobat.Document.11" ShapeID="_x0000_i1025" DrawAspect="Icon" ObjectID="_1552467947" r:id="rId16"/>
        </w:object>
      </w:r>
      <w:r w:rsidR="00DB1853">
        <w:tab/>
      </w:r>
      <w:r w:rsidR="00DB1853">
        <w:object w:dxaOrig="1513" w:dyaOrig="1032">
          <v:shape id="_x0000_i1026" type="#_x0000_t75" style="width:75.7pt;height:51.7pt" o:ole="">
            <v:imagedata r:id="rId17" o:title=""/>
          </v:shape>
          <o:OLEObject Type="Embed" ProgID="Acrobat.Document.11" ShapeID="_x0000_i1026" DrawAspect="Icon" ObjectID="_1552467948" r:id="rId18"/>
        </w:object>
      </w:r>
    </w:p>
    <w:p w:rsidR="007269C4" w:rsidRDefault="007269C4" w:rsidP="00DB1853">
      <w:pPr>
        <w:ind w:firstLine="360"/>
      </w:pPr>
    </w:p>
    <w:p w:rsidR="008C51A2" w:rsidRDefault="008C51A2" w:rsidP="00A7764C">
      <w:pPr>
        <w:spacing w:beforeLines="120" w:before="288" w:afterLines="200" w:after="480"/>
        <w:ind w:firstLine="360"/>
      </w:pPr>
    </w:p>
    <w:p w:rsidR="007269C4" w:rsidRDefault="007269C4" w:rsidP="00A7764C">
      <w:pPr>
        <w:pStyle w:val="Heading3"/>
        <w:spacing w:beforeLines="120" w:before="288" w:afterLines="200" w:after="480"/>
        <w:ind w:left="360"/>
        <w:rPr>
          <w:sz w:val="28"/>
          <w:szCs w:val="28"/>
        </w:rPr>
      </w:pPr>
      <w:bookmarkStart w:id="7" w:name="_Toc478726001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2. Software setup</w:t>
      </w:r>
      <w:bookmarkEnd w:id="7"/>
    </w:p>
    <w:p w:rsidR="00FE1DA4" w:rsidRPr="00B7412F" w:rsidRDefault="007269C4" w:rsidP="00A7764C">
      <w:pPr>
        <w:spacing w:beforeLines="120" w:before="288" w:afterLines="200" w:after="480"/>
        <w:ind w:firstLine="360"/>
        <w:contextualSpacing/>
      </w:pPr>
      <w:r>
        <w:t xml:space="preserve">There are 2 parts involved, the upper/ lower machine or host/ target machine: </w:t>
      </w:r>
    </w:p>
    <w:p w:rsidR="00C6554A" w:rsidRDefault="00920D3D" w:rsidP="00A7764C">
      <w:pPr>
        <w:spacing w:before="0" w:after="0" w:line="240" w:lineRule="auto"/>
        <w:ind w:left="360"/>
        <w:contextualSpacing/>
      </w:pPr>
      <w:r>
        <w:t xml:space="preserve">Part 1. </w:t>
      </w:r>
      <w:r w:rsidR="002A7019">
        <w:t>Host PC environment setup</w:t>
      </w:r>
    </w:p>
    <w:p w:rsidR="00A7764C" w:rsidRDefault="00A7764C" w:rsidP="00A7764C">
      <w:pPr>
        <w:spacing w:before="0" w:after="0" w:line="240" w:lineRule="auto"/>
        <w:ind w:left="360"/>
        <w:contextualSpacing/>
      </w:pPr>
    </w:p>
    <w:p w:rsidR="002A7019" w:rsidRDefault="002A7019" w:rsidP="00A7764C">
      <w:pPr>
        <w:pStyle w:val="ListParagraph"/>
        <w:spacing w:before="0" w:after="0" w:line="240" w:lineRule="auto"/>
      </w:pPr>
      <w:r>
        <w:t>Due to the high popularity of Linux distribution - Ubuntu was adopted as development environment, we installed Ubuntu9.10/ 10.04/ 14.04</w:t>
      </w:r>
      <w:r w:rsidR="007720DA">
        <w:t xml:space="preserve"> with VMware Workstation under Windows 7.</w:t>
      </w:r>
    </w:p>
    <w:p w:rsidR="00920D3D" w:rsidRDefault="00920D3D" w:rsidP="00920D3D">
      <w:pPr>
        <w:pStyle w:val="ListBullet"/>
        <w:numPr>
          <w:ilvl w:val="0"/>
          <w:numId w:val="0"/>
        </w:numPr>
        <w:ind w:left="1080"/>
      </w:pPr>
      <w:r>
        <w:t>1. Virtual Machine</w:t>
      </w:r>
    </w:p>
    <w:p w:rsidR="007720DA" w:rsidRDefault="0067786D" w:rsidP="0003718C">
      <w:pPr>
        <w:pStyle w:val="ListBullet"/>
        <w:numPr>
          <w:ilvl w:val="0"/>
          <w:numId w:val="0"/>
        </w:numPr>
        <w:ind w:left="1080"/>
      </w:pPr>
      <w:r>
        <w:t>Virtual</w:t>
      </w:r>
      <w:r w:rsidR="007720DA">
        <w:t xml:space="preserve"> machine version: </w:t>
      </w:r>
      <w:r w:rsidR="007720DA" w:rsidRPr="007720DA">
        <w:t>VMware® Workstation 12 Pro</w:t>
      </w:r>
      <w:r w:rsidR="007720DA">
        <w:t xml:space="preserve"> (version# </w:t>
      </w:r>
      <w:r w:rsidR="007720DA" w:rsidRPr="007720DA">
        <w:rPr>
          <w:rStyle w:val="author-220186889"/>
          <w:color w:val="000000"/>
        </w:rPr>
        <w:t>12.5.2 build-4638234)</w:t>
      </w:r>
      <w:r w:rsidR="007720DA" w:rsidRPr="007720DA">
        <w:t xml:space="preserve"> Download original </w:t>
      </w:r>
      <w:r w:rsidR="00573D89" w:rsidRPr="007720DA">
        <w:t>version from</w:t>
      </w:r>
      <w:r w:rsidR="00573D89">
        <w:t xml:space="preserve"> official website, </w:t>
      </w:r>
      <w:r w:rsidR="0003718C">
        <w:t>(</w:t>
      </w:r>
      <w:hyperlink r:id="rId19" w:history="1">
        <w:r w:rsidR="0003718C" w:rsidRPr="008D7100">
          <w:rPr>
            <w:rStyle w:val="Hyperlink"/>
          </w:rPr>
          <w:t>https://my.vmware.com/en/web/vmware/info/slug/desktop_end_user_computing/vmware_workstation_pro/12_0</w:t>
        </w:r>
      </w:hyperlink>
      <w:r w:rsidR="0003718C">
        <w:t xml:space="preserve">) </w:t>
      </w:r>
      <w:r w:rsidR="00573D89">
        <w:t>serial number can be found from web.</w:t>
      </w:r>
    </w:p>
    <w:p w:rsidR="0003718C" w:rsidRDefault="0003718C" w:rsidP="00573D89">
      <w:pPr>
        <w:pStyle w:val="ListBullet"/>
        <w:numPr>
          <w:ilvl w:val="0"/>
          <w:numId w:val="18"/>
        </w:numPr>
      </w:pPr>
      <w:r>
        <w:t xml:space="preserve">Existed VMware Ubuntu image can be used directly under VMWare workstation by “Open exist VM-machine” (WDS Ubuntu version 9.10 with all </w:t>
      </w:r>
      <w:proofErr w:type="spellStart"/>
      <w:r>
        <w:t>pkgs</w:t>
      </w:r>
      <w:proofErr w:type="spellEnd"/>
      <w:r>
        <w:t xml:space="preserve"> pre-copied)</w:t>
      </w:r>
    </w:p>
    <w:p w:rsidR="00573D89" w:rsidRDefault="0067786D" w:rsidP="00573D89">
      <w:pPr>
        <w:pStyle w:val="ListBullet"/>
        <w:numPr>
          <w:ilvl w:val="0"/>
          <w:numId w:val="18"/>
        </w:numPr>
      </w:pPr>
      <w:r>
        <w:t xml:space="preserve">Use “new virtual machine wizard” to create a new Ubuntu system, </w:t>
      </w:r>
      <w:r w:rsidR="00487543">
        <w:t xml:space="preserve">make sure </w:t>
      </w:r>
      <w:r w:rsidR="0003718C">
        <w:t xml:space="preserve">to </w:t>
      </w:r>
      <w:r w:rsidR="00487543">
        <w:t>install Ubuntu later:</w:t>
      </w:r>
    </w:p>
    <w:p w:rsidR="00487543" w:rsidRDefault="00487543" w:rsidP="00487543">
      <w:pPr>
        <w:pStyle w:val="ListBullet"/>
        <w:numPr>
          <w:ilvl w:val="0"/>
          <w:numId w:val="0"/>
        </w:numPr>
        <w:ind w:left="1080"/>
      </w:pPr>
      <w:r>
        <w:rPr>
          <w:noProof/>
          <w:lang w:val="en-CA" w:eastAsia="zh-CN"/>
        </w:rPr>
        <w:drawing>
          <wp:inline distT="0" distB="0" distL="0" distR="0" wp14:anchorId="03070CEE" wp14:editId="4087C267">
            <wp:extent cx="3571875" cy="695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3" w:rsidRDefault="0003718C" w:rsidP="0003718C">
      <w:pPr>
        <w:pStyle w:val="ListBullet"/>
        <w:numPr>
          <w:ilvl w:val="0"/>
          <w:numId w:val="18"/>
        </w:numPr>
      </w:pPr>
      <w:r>
        <w:t xml:space="preserve">After setup an empty Ubuntu machine, </w:t>
      </w:r>
      <w:r w:rsidR="002F653D">
        <w:t xml:space="preserve">make sure locate correctly the </w:t>
      </w:r>
      <w:proofErr w:type="spellStart"/>
      <w:r w:rsidR="002F653D">
        <w:t>iso</w:t>
      </w:r>
      <w:proofErr w:type="spellEnd"/>
      <w:r w:rsidR="002F653D">
        <w:t xml:space="preserve"> image for Ubuntu installation:</w:t>
      </w:r>
    </w:p>
    <w:p w:rsidR="002F653D" w:rsidRDefault="002F653D" w:rsidP="002F653D">
      <w:pPr>
        <w:pStyle w:val="ListBullet"/>
        <w:numPr>
          <w:ilvl w:val="0"/>
          <w:numId w:val="18"/>
        </w:numPr>
      </w:pPr>
      <w:r>
        <w:t>Choose “bridged” network connection and “shared folder” enabled (function works after VMWare Tools be installed)</w:t>
      </w:r>
    </w:p>
    <w:p w:rsidR="002F653D" w:rsidRDefault="002F653D" w:rsidP="002F653D">
      <w:pPr>
        <w:pStyle w:val="ListBullet"/>
        <w:numPr>
          <w:ilvl w:val="0"/>
          <w:numId w:val="18"/>
        </w:numPr>
      </w:pPr>
      <w:r>
        <w:t xml:space="preserve">For VMWare Tools installation, make sure </w:t>
      </w:r>
      <w:r w:rsidR="00A226BA">
        <w:t xml:space="preserve">virtual CD/DVD using correct </w:t>
      </w:r>
      <w:proofErr w:type="spellStart"/>
      <w:r w:rsidR="008A4149">
        <w:t>iso</w:t>
      </w:r>
      <w:proofErr w:type="spellEnd"/>
      <w:r w:rsidR="008A4149">
        <w:t xml:space="preserve">. Soon after the </w:t>
      </w:r>
      <w:proofErr w:type="spellStart"/>
      <w:r w:rsidR="008A4149">
        <w:t>iso</w:t>
      </w:r>
      <w:proofErr w:type="spellEnd"/>
      <w:r w:rsidR="008A4149">
        <w:t xml:space="preserve"> was selected (in my case-&gt; </w:t>
      </w:r>
      <w:r w:rsidR="008A4149" w:rsidRPr="008A4149">
        <w:t xml:space="preserve">D:\Program Files\VMware\VMware </w:t>
      </w:r>
      <w:proofErr w:type="gramStart"/>
      <w:r w:rsidR="008A4149" w:rsidRPr="008A4149">
        <w:t>Workstation\</w:t>
      </w:r>
      <w:proofErr w:type="spellStart"/>
      <w:r w:rsidR="008A4149" w:rsidRPr="008A4149">
        <w:t>linux.iso</w:t>
      </w:r>
      <w:proofErr w:type="spellEnd"/>
      <w:r w:rsidR="008A4149">
        <w:t xml:space="preserve"> )</w:t>
      </w:r>
      <w:proofErr w:type="gramEnd"/>
      <w:r w:rsidR="008A4149">
        <w:t xml:space="preserve">, </w:t>
      </w:r>
      <w:r w:rsidR="00920D3D">
        <w:t>you can do installation from CD-ROM after reboot.</w:t>
      </w:r>
      <w:r w:rsidR="00EE0DFC" w:rsidRPr="00EE0DFC">
        <w:rPr>
          <w:noProof/>
          <w:lang w:val="en-CA" w:eastAsia="zh-CN"/>
        </w:rPr>
        <w:t xml:space="preserve"> </w:t>
      </w:r>
      <w:r w:rsidR="00EE0DFC">
        <w:rPr>
          <w:noProof/>
          <w:lang w:val="en-CA" w:eastAsia="zh-CN"/>
        </w:rPr>
        <w:drawing>
          <wp:inline distT="0" distB="0" distL="0" distR="0" wp14:anchorId="3339CF40" wp14:editId="4BD08EF5">
            <wp:extent cx="5365506" cy="1137071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490" cy="11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3D" w:rsidRDefault="00920D3D" w:rsidP="002F653D">
      <w:pPr>
        <w:pStyle w:val="ListBullet"/>
        <w:numPr>
          <w:ilvl w:val="0"/>
          <w:numId w:val="18"/>
        </w:numPr>
      </w:pPr>
      <w:r>
        <w:t>The “shared folder” (/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/xxx/) and “resolution” are functioned after VMware tools’ installation.</w:t>
      </w:r>
    </w:p>
    <w:p w:rsidR="00EE0DFC" w:rsidRDefault="00EE0DFC" w:rsidP="008C51A2">
      <w:pPr>
        <w:pStyle w:val="ListBullet"/>
        <w:numPr>
          <w:ilvl w:val="0"/>
          <w:numId w:val="0"/>
        </w:numPr>
        <w:ind w:left="1080"/>
      </w:pPr>
    </w:p>
    <w:p w:rsidR="008C51A2" w:rsidRDefault="008C51A2" w:rsidP="008C51A2">
      <w:pPr>
        <w:pStyle w:val="ListBullet"/>
        <w:numPr>
          <w:ilvl w:val="0"/>
          <w:numId w:val="0"/>
        </w:numPr>
        <w:ind w:left="1080"/>
      </w:pPr>
      <w:r>
        <w:t>2. Ubuntu OS</w:t>
      </w:r>
    </w:p>
    <w:p w:rsidR="008C51A2" w:rsidRDefault="008C51A2" w:rsidP="008C51A2">
      <w:pPr>
        <w:pStyle w:val="ListBullet"/>
        <w:numPr>
          <w:ilvl w:val="0"/>
          <w:numId w:val="0"/>
        </w:numPr>
        <w:spacing w:before="0" w:after="0" w:line="240" w:lineRule="auto"/>
        <w:ind w:left="1077"/>
        <w:contextualSpacing/>
      </w:pPr>
      <w:r>
        <w:t>For new installed Ubuntu, something need to configure to make your development easier.</w:t>
      </w:r>
    </w:p>
    <w:p w:rsidR="008C51A2" w:rsidRDefault="008C51A2" w:rsidP="008C51A2">
      <w:pPr>
        <w:pStyle w:val="ListBullet"/>
        <w:numPr>
          <w:ilvl w:val="0"/>
          <w:numId w:val="0"/>
        </w:numPr>
        <w:spacing w:before="0" w:after="0" w:line="240" w:lineRule="auto"/>
        <w:ind w:left="1077"/>
        <w:contextualSpacing/>
      </w:pPr>
      <w:r>
        <w:t xml:space="preserve"> With example of Ubuntu 9.10/ 10.04/ 14.04</w:t>
      </w:r>
      <w:r w:rsidR="003158A7">
        <w:t xml:space="preserve"> (</w:t>
      </w:r>
      <w:r w:rsidR="003158A7">
        <w:rPr>
          <w:rStyle w:val="author-220186889"/>
        </w:rPr>
        <w:t>desktop-i386</w:t>
      </w:r>
      <w:r w:rsidR="003158A7">
        <w:rPr>
          <w:rStyle w:val="author-220186889"/>
          <w:color w:val="000000"/>
        </w:rPr>
        <w:t xml:space="preserve">.iso </w:t>
      </w:r>
      <w:r w:rsidR="003158A7" w:rsidRPr="003158A7">
        <w:rPr>
          <w:color w:val="FF0000"/>
        </w:rPr>
        <w:t>Avoid choosing 64bit version!!</w:t>
      </w:r>
      <w:r w:rsidR="003158A7">
        <w:t>)</w:t>
      </w:r>
    </w:p>
    <w:p w:rsidR="00951782" w:rsidRDefault="00951782" w:rsidP="008C51A2">
      <w:pPr>
        <w:pStyle w:val="ListBullet"/>
        <w:numPr>
          <w:ilvl w:val="0"/>
          <w:numId w:val="0"/>
        </w:numPr>
        <w:spacing w:before="0" w:after="0" w:line="240" w:lineRule="auto"/>
        <w:ind w:left="1077"/>
        <w:contextualSpacing/>
      </w:pPr>
    </w:p>
    <w:p w:rsidR="00920D3D" w:rsidRDefault="008C51A2" w:rsidP="00951782">
      <w:pPr>
        <w:pStyle w:val="ListBullet"/>
        <w:numPr>
          <w:ilvl w:val="0"/>
          <w:numId w:val="18"/>
        </w:numPr>
        <w:spacing w:before="0" w:after="0" w:line="240" w:lineRule="auto"/>
        <w:ind w:left="1077"/>
        <w:contextualSpacing/>
      </w:pPr>
      <w:r>
        <w:t>Add repo for Ubuntu 9.10 and 10.04(</w:t>
      </w:r>
      <w:r w:rsidRPr="008C51A2">
        <w:rPr>
          <w:color w:val="FFC000"/>
        </w:rPr>
        <w:t>no longer support auto update problem</w:t>
      </w:r>
      <w:r>
        <w:t>)</w:t>
      </w:r>
    </w:p>
    <w:p w:rsidR="00951782" w:rsidRDefault="00951782" w:rsidP="00951782">
      <w:pPr>
        <w:pStyle w:val="ListParagraph"/>
        <w:spacing w:before="0" w:after="0" w:line="240" w:lineRule="auto"/>
        <w:ind w:left="1077"/>
        <w:rPr>
          <w:rStyle w:val="author-220186889"/>
        </w:rPr>
      </w:pPr>
      <w:r>
        <w:rPr>
          <w:rStyle w:val="author-220186889"/>
        </w:rPr>
        <w:t xml:space="preserve">In order to </w:t>
      </w:r>
      <w:r w:rsidR="008C51A2">
        <w:rPr>
          <w:rStyle w:val="author-220186889"/>
        </w:rPr>
        <w:t>use old releases</w:t>
      </w:r>
      <w:r>
        <w:rPr>
          <w:rStyle w:val="author-220186889"/>
        </w:rPr>
        <w:t xml:space="preserve"> for 10.04</w:t>
      </w:r>
      <w:r w:rsidR="008C51A2">
        <w:rPr>
          <w:rStyle w:val="author-220186889"/>
        </w:rPr>
        <w:t>, you can access them using address:</w:t>
      </w:r>
      <w:r>
        <w:rPr>
          <w:rStyle w:val="author-220186889"/>
        </w:rPr>
        <w:t xml:space="preserve"> </w:t>
      </w:r>
    </w:p>
    <w:p w:rsidR="008C51A2" w:rsidRDefault="00DD3577" w:rsidP="00EE0DFC">
      <w:pPr>
        <w:pStyle w:val="ListParagraph"/>
        <w:ind w:left="1077"/>
      </w:pPr>
      <w:hyperlink r:id="rId22" w:tgtFrame="_blank" w:history="1">
        <w:r w:rsidR="008C51A2">
          <w:rPr>
            <w:rStyle w:val="Hyperlink"/>
          </w:rPr>
          <w:t>http://old-releases.ubuntu.com</w:t>
        </w:r>
      </w:hyperlink>
    </w:p>
    <w:p w:rsidR="008C51A2" w:rsidRDefault="008C51A2" w:rsidP="00EE0DFC">
      <w:pPr>
        <w:pStyle w:val="ListParagraph"/>
        <w:ind w:left="1077"/>
      </w:pPr>
      <w:r>
        <w:rPr>
          <w:rStyle w:val="author-220186889"/>
        </w:rPr>
        <w:t>To enable this, open the /</w:t>
      </w:r>
      <w:proofErr w:type="spellStart"/>
      <w:r>
        <w:rPr>
          <w:rStyle w:val="author-220186889"/>
        </w:rPr>
        <w:t>etc</w:t>
      </w:r>
      <w:proofErr w:type="spellEnd"/>
      <w:r>
        <w:rPr>
          <w:rStyle w:val="author-220186889"/>
        </w:rPr>
        <w:t>/apt/</w:t>
      </w:r>
      <w:proofErr w:type="spellStart"/>
      <w:r>
        <w:rPr>
          <w:rStyle w:val="author-220186889"/>
        </w:rPr>
        <w:t>sources.list</w:t>
      </w:r>
      <w:proofErr w:type="spellEnd"/>
      <w:r>
        <w:rPr>
          <w:rStyle w:val="author-220186889"/>
        </w:rPr>
        <w:t xml:space="preserve"> file with a text editor, and wherever you see </w:t>
      </w:r>
      <w:r w:rsidR="00951782">
        <w:rPr>
          <w:rStyle w:val="author-220186889"/>
        </w:rPr>
        <w:t>“</w:t>
      </w:r>
      <w:r>
        <w:rPr>
          <w:rStyle w:val="author-220186889"/>
        </w:rPr>
        <w:t>archive.ubuntu.com</w:t>
      </w:r>
      <w:r w:rsidR="00951782">
        <w:rPr>
          <w:rStyle w:val="author-220186889"/>
        </w:rPr>
        <w:t>”</w:t>
      </w:r>
      <w:r>
        <w:rPr>
          <w:rStyle w:val="author-220186889"/>
        </w:rPr>
        <w:t xml:space="preserve"> (the source of releases actively supported), change it to </w:t>
      </w:r>
      <w:r w:rsidR="00951782">
        <w:rPr>
          <w:rStyle w:val="author-220186889"/>
        </w:rPr>
        <w:t>“</w:t>
      </w:r>
      <w:r>
        <w:rPr>
          <w:rStyle w:val="author-220186889"/>
        </w:rPr>
        <w:t>old-releases.ubuntu.com</w:t>
      </w:r>
      <w:r w:rsidR="00951782">
        <w:rPr>
          <w:rStyle w:val="author-220186889"/>
        </w:rPr>
        <w:t>”</w:t>
      </w:r>
      <w:r>
        <w:rPr>
          <w:rStyle w:val="author-220186889"/>
        </w:rPr>
        <w:t xml:space="preserve"> (you can use the find &amp; replace option to speed it up). </w:t>
      </w:r>
    </w:p>
    <w:p w:rsidR="008C51A2" w:rsidRDefault="00951782" w:rsidP="00EE0DFC">
      <w:pPr>
        <w:pStyle w:val="ListParagraph"/>
        <w:ind w:left="1077"/>
        <w:rPr>
          <w:lang w:eastAsia="zh-CN"/>
        </w:rPr>
      </w:pPr>
      <w:r>
        <w:rPr>
          <w:rStyle w:val="author-220186889"/>
          <w:rFonts w:hint="eastAsia"/>
          <w:color w:val="000000"/>
          <w:lang w:eastAsia="zh-CN"/>
        </w:rPr>
        <w:t>If after replacement done, it alert again</w:t>
      </w:r>
      <w:r>
        <w:rPr>
          <w:rStyle w:val="author-220186889"/>
          <w:color w:val="000000"/>
          <w:lang w:eastAsia="zh-CN"/>
        </w:rPr>
        <w:t xml:space="preserve"> “</w:t>
      </w:r>
      <w:r w:rsidR="008C51A2" w:rsidRPr="00951782">
        <w:rPr>
          <w:color w:val="000000"/>
          <w:lang w:eastAsia="zh-CN"/>
        </w:rPr>
        <w:t xml:space="preserve">Failed to fetch </w:t>
      </w:r>
      <w:hyperlink r:id="rId23" w:history="1">
        <w:r w:rsidRPr="008D7100">
          <w:rPr>
            <w:rStyle w:val="Hyperlink"/>
            <w:lang w:eastAsia="zh-CN"/>
          </w:rPr>
          <w:t>http://ca.old-xxx/dists/xxx/</w:t>
        </w:r>
      </w:hyperlink>
      <w:r>
        <w:rPr>
          <w:rStyle w:val="author-220186889"/>
          <w:color w:val="000000"/>
          <w:lang w:eastAsia="zh-CN"/>
        </w:rPr>
        <w:t>”</w:t>
      </w:r>
      <w:r w:rsidR="008C51A2" w:rsidRPr="008C51A2">
        <w:rPr>
          <w:rStyle w:val="author-220186889"/>
          <w:rFonts w:ascii="宋体" w:hAnsi="宋体" w:cs="宋体" w:hint="eastAsia"/>
          <w:color w:val="000000"/>
          <w:lang w:eastAsia="zh-CN"/>
        </w:rPr>
        <w:t>：</w:t>
      </w:r>
    </w:p>
    <w:p w:rsidR="008C51A2" w:rsidRPr="00F47BBF" w:rsidRDefault="00951782" w:rsidP="00951782">
      <w:pPr>
        <w:pStyle w:val="ListParagraph"/>
        <w:ind w:left="1080"/>
        <w:rPr>
          <w:color w:val="auto"/>
          <w:lang w:eastAsia="zh-CN"/>
        </w:rPr>
      </w:pPr>
      <w:r w:rsidRPr="00F47BBF">
        <w:rPr>
          <w:rStyle w:val="author-220186889"/>
          <w:color w:val="auto"/>
          <w:lang w:eastAsia="zh-CN"/>
        </w:rPr>
        <w:t>C</w:t>
      </w:r>
      <w:r w:rsidRPr="00F47BBF">
        <w:rPr>
          <w:rStyle w:val="author-220186889"/>
          <w:rFonts w:hint="eastAsia"/>
          <w:color w:val="auto"/>
          <w:lang w:eastAsia="zh-CN"/>
        </w:rPr>
        <w:t xml:space="preserve">opy old </w:t>
      </w:r>
      <w:proofErr w:type="spellStart"/>
      <w:proofErr w:type="gramStart"/>
      <w:r w:rsidRPr="00F47BBF">
        <w:rPr>
          <w:rStyle w:val="author-220186889"/>
          <w:rFonts w:hint="eastAsia"/>
          <w:color w:val="auto"/>
          <w:lang w:eastAsia="zh-CN"/>
        </w:rPr>
        <w:t>sources.</w:t>
      </w:r>
      <w:r w:rsidRPr="00F47BBF">
        <w:rPr>
          <w:rStyle w:val="author-220186889"/>
          <w:color w:val="auto"/>
          <w:lang w:eastAsia="zh-CN"/>
        </w:rPr>
        <w:t>list</w:t>
      </w:r>
      <w:proofErr w:type="spellEnd"/>
      <w:proofErr w:type="gramEnd"/>
      <w:r w:rsidRPr="00F47BBF">
        <w:rPr>
          <w:rStyle w:val="author-220186889"/>
          <w:color w:val="auto"/>
          <w:lang w:eastAsia="zh-CN"/>
        </w:rPr>
        <w:t xml:space="preserve"> from previous U</w:t>
      </w:r>
      <w:r w:rsidR="008C51A2" w:rsidRPr="00F47BBF">
        <w:rPr>
          <w:rStyle w:val="author-220186889"/>
          <w:color w:val="auto"/>
        </w:rPr>
        <w:t>buntu10.04</w:t>
      </w:r>
      <w:r w:rsidRPr="00F47BBF">
        <w:rPr>
          <w:rStyle w:val="author-220186889"/>
          <w:rFonts w:hint="eastAsia"/>
          <w:color w:val="auto"/>
          <w:lang w:eastAsia="zh-CN"/>
        </w:rPr>
        <w:t>:</w:t>
      </w:r>
    </w:p>
    <w:p w:rsidR="008C51A2" w:rsidRPr="00F47BBF" w:rsidRDefault="008C51A2" w:rsidP="00951782">
      <w:pPr>
        <w:pStyle w:val="ListParagraph"/>
        <w:ind w:left="1080"/>
        <w:rPr>
          <w:color w:val="auto"/>
        </w:rPr>
      </w:pPr>
      <w:proofErr w:type="spellStart"/>
      <w:r w:rsidRPr="00F47BBF">
        <w:rPr>
          <w:rStyle w:val="author-220186889"/>
          <w:color w:val="auto"/>
        </w:rPr>
        <w:t>cp</w:t>
      </w:r>
      <w:proofErr w:type="spellEnd"/>
      <w:r w:rsidRPr="00F47BBF">
        <w:rPr>
          <w:rStyle w:val="author-220186889"/>
          <w:color w:val="auto"/>
        </w:rPr>
        <w:t xml:space="preserve"> /</w:t>
      </w:r>
      <w:proofErr w:type="spellStart"/>
      <w:r w:rsidRPr="00F47BBF">
        <w:rPr>
          <w:rStyle w:val="author-220186889"/>
          <w:color w:val="auto"/>
        </w:rPr>
        <w:t>mnt</w:t>
      </w:r>
      <w:proofErr w:type="spellEnd"/>
      <w:r w:rsidRPr="00F47BBF">
        <w:rPr>
          <w:rStyle w:val="author-220186889"/>
          <w:color w:val="auto"/>
        </w:rPr>
        <w:t>/</w:t>
      </w:r>
      <w:proofErr w:type="spellStart"/>
      <w:r w:rsidRPr="00F47BBF">
        <w:rPr>
          <w:rStyle w:val="author-220186889"/>
          <w:color w:val="auto"/>
        </w:rPr>
        <w:t>hgfs</w:t>
      </w:r>
      <w:proofErr w:type="spellEnd"/>
      <w:r w:rsidRPr="00F47BBF">
        <w:rPr>
          <w:rStyle w:val="author-220186889"/>
          <w:color w:val="auto"/>
        </w:rPr>
        <w:t>/BBT104/</w:t>
      </w:r>
      <w:proofErr w:type="spellStart"/>
      <w:r w:rsidRPr="00F47BBF">
        <w:rPr>
          <w:rStyle w:val="author-220186889"/>
          <w:color w:val="auto"/>
        </w:rPr>
        <w:t>sources.list</w:t>
      </w:r>
      <w:proofErr w:type="spellEnd"/>
      <w:r w:rsidRPr="00F47BBF">
        <w:rPr>
          <w:rStyle w:val="author-220186889"/>
          <w:color w:val="auto"/>
        </w:rPr>
        <w:t xml:space="preserve"> /</w:t>
      </w:r>
      <w:proofErr w:type="spellStart"/>
      <w:r w:rsidRPr="00F47BBF">
        <w:rPr>
          <w:rStyle w:val="author-220186889"/>
          <w:color w:val="auto"/>
        </w:rPr>
        <w:t>etc</w:t>
      </w:r>
      <w:proofErr w:type="spellEnd"/>
      <w:r w:rsidRPr="00F47BBF">
        <w:rPr>
          <w:rStyle w:val="author-220186889"/>
          <w:color w:val="auto"/>
        </w:rPr>
        <w:t>/apt/</w:t>
      </w:r>
      <w:proofErr w:type="spellStart"/>
      <w:r w:rsidRPr="00F47BBF">
        <w:rPr>
          <w:rStyle w:val="author-220186889"/>
          <w:color w:val="auto"/>
        </w:rPr>
        <w:t>sources.list</w:t>
      </w:r>
      <w:proofErr w:type="spellEnd"/>
    </w:p>
    <w:p w:rsidR="008C51A2" w:rsidRPr="00F47BBF" w:rsidRDefault="003158A7" w:rsidP="003158A7">
      <w:pPr>
        <w:pStyle w:val="ListBullet"/>
        <w:numPr>
          <w:ilvl w:val="0"/>
          <w:numId w:val="18"/>
        </w:numPr>
        <w:rPr>
          <w:color w:val="auto"/>
        </w:rPr>
      </w:pPr>
      <w:r w:rsidRPr="00F47BBF">
        <w:rPr>
          <w:color w:val="auto"/>
        </w:rPr>
        <w:t>Use “root” super user to login:</w:t>
      </w:r>
    </w:p>
    <w:p w:rsidR="003158A7" w:rsidRDefault="003158A7" w:rsidP="003158A7">
      <w:pPr>
        <w:pStyle w:val="ListBullet"/>
        <w:numPr>
          <w:ilvl w:val="0"/>
          <w:numId w:val="0"/>
        </w:numPr>
        <w:ind w:left="1080"/>
      </w:pPr>
      <w:r w:rsidRPr="00F47BBF">
        <w:rPr>
          <w:color w:val="auto"/>
        </w:rPr>
        <w:t>Set root password</w:t>
      </w:r>
      <w:r w:rsidRPr="00F47BBF">
        <w:t>:</w:t>
      </w:r>
      <w:r>
        <w:t xml:space="preserve"> </w:t>
      </w:r>
      <w:r>
        <w:rPr>
          <w:noProof/>
          <w:color w:val="0000FF"/>
          <w:lang w:val="en-CA" w:eastAsia="zh-CN"/>
        </w:rPr>
        <w:drawing>
          <wp:inline distT="0" distB="0" distL="0" distR="0" wp14:anchorId="1B093C80" wp14:editId="4C62B8C4">
            <wp:extent cx="4759325" cy="1870075"/>
            <wp:effectExtent l="0" t="0" r="3175" b="0"/>
            <wp:docPr id="9" name="embeddedObject_5d8d437659b341c4aead83b29a27cba8" descr="http://f.hiphotos.baidu.com/exp/w=500/sign=1f1548cd18178a82ce3c7fa0c603737f/562c11dfa9ec8a13fe14e5e1f103918fa0ecc0a1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ddedObject_5d8d437659b341c4aead83b29a27cba8" descr="http://f.hiphotos.baidu.com/exp/w=500/sign=1f1548cd18178a82ce3c7fa0c603737f/562c11dfa9ec8a13fe14e5e1f103918fa0ecc0a1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A7" w:rsidRPr="00F47BBF" w:rsidRDefault="003158A7" w:rsidP="003158A7">
      <w:pPr>
        <w:pStyle w:val="ListBullet"/>
        <w:numPr>
          <w:ilvl w:val="0"/>
          <w:numId w:val="0"/>
        </w:numPr>
        <w:ind w:left="1080"/>
        <w:rPr>
          <w:color w:val="auto"/>
        </w:rPr>
      </w:pPr>
      <w:r w:rsidRPr="00F47BBF">
        <w:rPr>
          <w:color w:val="auto"/>
        </w:rPr>
        <w:t>Switch to root-user:</w:t>
      </w:r>
    </w:p>
    <w:p w:rsidR="00487543" w:rsidRDefault="003158A7" w:rsidP="003158A7">
      <w:pPr>
        <w:pStyle w:val="ListBullet"/>
        <w:numPr>
          <w:ilvl w:val="0"/>
          <w:numId w:val="0"/>
        </w:numPr>
        <w:ind w:left="1080"/>
      </w:pPr>
      <w:r w:rsidRPr="003158A7">
        <w:rPr>
          <w:noProof/>
          <w:color w:val="0000FF"/>
          <w:lang w:val="en-CA" w:eastAsia="zh-CN"/>
        </w:rPr>
        <w:t xml:space="preserve"> </w:t>
      </w:r>
      <w:r>
        <w:rPr>
          <w:noProof/>
          <w:color w:val="0000FF"/>
          <w:lang w:val="en-CA" w:eastAsia="zh-CN"/>
        </w:rPr>
        <w:drawing>
          <wp:inline distT="0" distB="0" distL="0" distR="0" wp14:anchorId="02570EE0" wp14:editId="60E2486B">
            <wp:extent cx="3323590" cy="849630"/>
            <wp:effectExtent l="0" t="0" r="0" b="7620"/>
            <wp:docPr id="10" name="embeddedObject_9df0468274b04176a038736a824aae1d" descr="http://f.hiphotos.baidu.com/exp/w=500/sign=d3689aa40c7b02080cc93fe152d8f25f/f7246b600c33874456969d7d570fd9f9d72aa064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ddedObject_9df0468274b04176a038736a824aae1d" descr="http://f.hiphotos.baidu.com/exp/w=500/sign=d3689aa40c7b02080cc93fe152d8f25f/f7246b600c33874456969d7d570fd9f9d72aa064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43" w:rsidRPr="00F47BBF" w:rsidRDefault="003158A7" w:rsidP="00F47BBF">
      <w:pPr>
        <w:pStyle w:val="ListBullet"/>
        <w:numPr>
          <w:ilvl w:val="0"/>
          <w:numId w:val="0"/>
        </w:numPr>
        <w:ind w:left="1080"/>
        <w:rPr>
          <w:color w:val="auto"/>
        </w:rPr>
      </w:pPr>
      <w:r w:rsidRPr="00F47BBF">
        <w:rPr>
          <w:color w:val="auto"/>
        </w:rPr>
        <w:t xml:space="preserve">Setup login </w:t>
      </w:r>
      <w:r w:rsidR="00F47BBF" w:rsidRPr="00F47BBF">
        <w:rPr>
          <w:color w:val="auto"/>
        </w:rPr>
        <w:t xml:space="preserve">UI with </w:t>
      </w:r>
      <w:r w:rsidRPr="00F47BBF">
        <w:rPr>
          <w:color w:val="auto"/>
        </w:rPr>
        <w:t>root</w:t>
      </w:r>
      <w:r w:rsidR="00F47BBF" w:rsidRPr="00F47BBF">
        <w:rPr>
          <w:color w:val="auto"/>
        </w:rPr>
        <w:t xml:space="preserve"> enable: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cs="宋体"/>
          <w:color w:val="auto"/>
          <w:sz w:val="24"/>
          <w:szCs w:val="24"/>
          <w:lang w:val="en-CA" w:eastAsia="zh-CN"/>
        </w:rPr>
        <w:t>Edit under directory</w:t>
      </w: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 xml:space="preserve"> 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usr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/share/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lightdm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lightdm.conf.d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 xml:space="preserve">/50-ubuntu.conf 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 xml:space="preserve">If it is not </w:t>
      </w:r>
      <w:proofErr w:type="gram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exist</w:t>
      </w:r>
      <w:proofErr w:type="gram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, create it:  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usr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/share/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lightdm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/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lightdm.conf.d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/50-ubuntu.conf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 xml:space="preserve"> 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cs="宋体"/>
          <w:color w:val="auto"/>
          <w:sz w:val="24"/>
          <w:szCs w:val="24"/>
          <w:lang w:val="en-CA" w:eastAsia="zh-CN"/>
        </w:rPr>
        <w:t xml:space="preserve">edit </w:t>
      </w: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50-</w:t>
      </w:r>
      <w:proofErr w:type="gram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ubuntu.conf</w:t>
      </w:r>
      <w:proofErr w:type="gramEnd"/>
      <w:r w:rsidRPr="00F47BBF">
        <w:rPr>
          <w:rFonts w:cs="宋体"/>
          <w:color w:val="auto"/>
          <w:sz w:val="24"/>
          <w:szCs w:val="24"/>
          <w:lang w:val="en-CA" w:eastAsia="zh-CN"/>
        </w:rPr>
        <w:t xml:space="preserve"> as following</w:t>
      </w:r>
      <w:r w:rsidRPr="00F47BBF">
        <w:rPr>
          <w:rFonts w:cs="宋体"/>
          <w:color w:val="auto"/>
          <w:sz w:val="24"/>
          <w:szCs w:val="24"/>
          <w:lang w:val="en-CA" w:eastAsia="zh-CN"/>
        </w:rPr>
        <w:t>：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[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SeatDefaults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]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user-session=Ubuntu</w:t>
      </w:r>
    </w:p>
    <w:p w:rsidR="00F47BBF" w:rsidRPr="00A7764C" w:rsidRDefault="00F47BBF" w:rsidP="00F47BBF">
      <w:pPr>
        <w:pStyle w:val="ListParagraph"/>
        <w:spacing w:before="0" w:after="0" w:line="240" w:lineRule="auto"/>
        <w:ind w:left="1080"/>
        <w:rPr>
          <w:rFonts w:cs="宋体"/>
          <w:color w:val="FF0000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000000"/>
          <w:sz w:val="24"/>
          <w:szCs w:val="24"/>
          <w:lang w:val="en-CA" w:eastAsia="zh-CN"/>
        </w:rPr>
        <w:t>#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autologin</w:t>
      </w:r>
      <w:proofErr w:type="spellEnd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-user=root</w:t>
      </w:r>
      <w:r w:rsidR="00A7764C">
        <w:rPr>
          <w:rFonts w:eastAsia="Times New Roman" w:cs="Times New Roman"/>
          <w:color w:val="000000"/>
          <w:sz w:val="24"/>
          <w:szCs w:val="24"/>
          <w:lang w:val="en-CA" w:eastAsia="zh-CN"/>
        </w:rPr>
        <w:t>   </w:t>
      </w:r>
      <w:r w:rsidRPr="00F47BBF">
        <w:rPr>
          <w:rFonts w:eastAsia="Times New Roman" w:cs="Times New Roman"/>
          <w:color w:val="000000"/>
          <w:sz w:val="24"/>
          <w:szCs w:val="24"/>
          <w:lang w:val="en-CA" w:eastAsia="zh-CN"/>
        </w:rPr>
        <w:t xml:space="preserve"> </w:t>
      </w:r>
      <w:r w:rsidRPr="00A7764C">
        <w:rPr>
          <w:rFonts w:eastAsia="Times New Roman" w:cs="Times New Roman"/>
          <w:color w:val="FF0000"/>
          <w:sz w:val="24"/>
          <w:szCs w:val="24"/>
          <w:lang w:val="en-CA" w:eastAsia="zh-CN"/>
        </w:rPr>
        <w:t>#</w:t>
      </w:r>
      <w:r w:rsidRPr="00A7764C">
        <w:rPr>
          <w:rFonts w:cs="宋体" w:hint="eastAsia"/>
          <w:color w:val="FF0000"/>
          <w:sz w:val="24"/>
          <w:szCs w:val="24"/>
          <w:lang w:val="en-CA" w:eastAsia="zh-CN"/>
        </w:rPr>
        <w:t>A</w:t>
      </w:r>
      <w:r w:rsidRPr="00A7764C">
        <w:rPr>
          <w:rFonts w:cs="宋体"/>
          <w:color w:val="FF0000"/>
          <w:sz w:val="24"/>
          <w:szCs w:val="24"/>
          <w:lang w:val="en-CA" w:eastAsia="zh-CN"/>
        </w:rPr>
        <w:t xml:space="preserve">utomatically login as </w:t>
      </w:r>
      <w:r w:rsidRPr="00A7764C">
        <w:rPr>
          <w:rFonts w:eastAsia="Times New Roman" w:cs="Times New Roman"/>
          <w:color w:val="FF0000"/>
          <w:sz w:val="24"/>
          <w:szCs w:val="24"/>
          <w:lang w:val="en-CA" w:eastAsia="zh-CN"/>
        </w:rPr>
        <w:t>root</w:t>
      </w:r>
      <w:r w:rsidRPr="00A7764C">
        <w:rPr>
          <w:rFonts w:cs="宋体" w:hint="eastAsia"/>
          <w:color w:val="FF0000"/>
          <w:sz w:val="24"/>
          <w:szCs w:val="24"/>
          <w:lang w:val="en-CA" w:eastAsia="zh-CN"/>
        </w:rPr>
        <w:t>,</w:t>
      </w:r>
      <w:r w:rsidRPr="00A7764C">
        <w:rPr>
          <w:rFonts w:cs="宋体"/>
          <w:color w:val="FF0000"/>
          <w:sz w:val="24"/>
          <w:szCs w:val="24"/>
          <w:lang w:val="en-CA" w:eastAsia="zh-CN"/>
        </w:rPr>
        <w:t xml:space="preserve"> skipped the menu</w:t>
      </w:r>
      <w:r w:rsidR="00A7764C" w:rsidRPr="00A7764C">
        <w:rPr>
          <w:rFonts w:cs="宋体"/>
          <w:color w:val="FF0000"/>
          <w:sz w:val="24"/>
          <w:szCs w:val="24"/>
          <w:lang w:val="en-CA" w:eastAsia="zh-CN"/>
        </w:rPr>
        <w:t>, don’t do that!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greeter-session=unity-</w:t>
      </w:r>
      <w:proofErr w:type="spell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greete</w:t>
      </w:r>
      <w:proofErr w:type="spellEnd"/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lastRenderedPageBreak/>
        <w:t>greeter-show-manual-login=</w:t>
      </w:r>
      <w:proofErr w:type="gramStart"/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tru</w:t>
      </w:r>
      <w:r w:rsidRPr="00F47BBF">
        <w:rPr>
          <w:rFonts w:eastAsia="Times New Roman" w:cs="Times New Roman"/>
          <w:color w:val="000000"/>
          <w:sz w:val="24"/>
          <w:szCs w:val="24"/>
          <w:lang w:val="en-CA" w:eastAsia="zh-CN"/>
        </w:rPr>
        <w:t xml:space="preserve">e  </w:t>
      </w:r>
      <w:r w:rsidRPr="00F232CD">
        <w:rPr>
          <w:rFonts w:eastAsia="Times New Roman" w:cs="Times New Roman"/>
          <w:color w:val="FF0000"/>
          <w:sz w:val="24"/>
          <w:szCs w:val="24"/>
          <w:lang w:val="en-CA" w:eastAsia="zh-CN"/>
        </w:rPr>
        <w:t>#</w:t>
      </w:r>
      <w:proofErr w:type="gramEnd"/>
      <w:r w:rsidRPr="00F232CD">
        <w:rPr>
          <w:rFonts w:eastAsia="Times New Roman" w:cs="Times New Roman"/>
          <w:color w:val="FF0000"/>
          <w:sz w:val="24"/>
          <w:szCs w:val="24"/>
          <w:lang w:val="en-CA" w:eastAsia="zh-CN"/>
        </w:rPr>
        <w:t xml:space="preserve">enter user name and pw </w:t>
      </w:r>
      <w:r w:rsidR="00F232CD" w:rsidRPr="00F232CD">
        <w:rPr>
          <w:rFonts w:eastAsia="Times New Roman" w:cs="Times New Roman"/>
          <w:color w:val="FF0000"/>
          <w:sz w:val="24"/>
          <w:szCs w:val="24"/>
          <w:lang w:val="en-CA" w:eastAsia="zh-CN"/>
        </w:rPr>
        <w:t>manually</w:t>
      </w:r>
    </w:p>
    <w:p w:rsidR="00F47BBF" w:rsidRPr="00F47BBF" w:rsidRDefault="00F47BBF" w:rsidP="00F47BBF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auto"/>
          <w:sz w:val="24"/>
          <w:szCs w:val="24"/>
          <w:lang w:val="en-CA" w:eastAsia="zh-CN"/>
        </w:rPr>
      </w:pPr>
      <w:r w:rsidRPr="00F47BBF">
        <w:rPr>
          <w:rFonts w:eastAsia="Times New Roman" w:cs="Times New Roman"/>
          <w:color w:val="auto"/>
          <w:sz w:val="24"/>
          <w:szCs w:val="24"/>
          <w:lang w:val="en-CA" w:eastAsia="zh-CN"/>
        </w:rPr>
        <w:t>allow-guest=false</w:t>
      </w:r>
      <w:r w:rsidRPr="00F47BBF">
        <w:rPr>
          <w:rFonts w:eastAsia="Times New Roman" w:cs="Times New Roman"/>
          <w:color w:val="000000"/>
          <w:sz w:val="24"/>
          <w:szCs w:val="24"/>
          <w:lang w:val="en-CA" w:eastAsia="zh-CN"/>
        </w:rPr>
        <w:t xml:space="preserve">            </w:t>
      </w:r>
      <w:r w:rsidRPr="00F47BBF">
        <w:rPr>
          <w:rFonts w:eastAsia="Times New Roman" w:cs="Times New Roman"/>
          <w:color w:val="FF0000"/>
          <w:sz w:val="24"/>
          <w:szCs w:val="24"/>
          <w:lang w:val="en-CA" w:eastAsia="zh-CN"/>
        </w:rPr>
        <w:t>#</w:t>
      </w:r>
      <w:r w:rsidRPr="00F47BBF">
        <w:rPr>
          <w:rFonts w:cs="宋体" w:hint="eastAsia"/>
          <w:color w:val="FF0000"/>
          <w:sz w:val="24"/>
          <w:szCs w:val="24"/>
          <w:lang w:val="en-CA" w:eastAsia="zh-CN"/>
        </w:rPr>
        <w:t>d</w:t>
      </w:r>
      <w:r w:rsidRPr="00F47BBF">
        <w:rPr>
          <w:rFonts w:cs="宋体"/>
          <w:color w:val="FF0000"/>
          <w:sz w:val="24"/>
          <w:szCs w:val="24"/>
          <w:lang w:val="en-CA" w:eastAsia="zh-CN"/>
        </w:rPr>
        <w:t xml:space="preserve">isable </w:t>
      </w:r>
      <w:r w:rsidRPr="00F47BBF">
        <w:rPr>
          <w:rFonts w:eastAsia="Times New Roman" w:cs="Times New Roman"/>
          <w:color w:val="FF0000"/>
          <w:sz w:val="24"/>
          <w:szCs w:val="24"/>
          <w:lang w:val="en-CA" w:eastAsia="zh-CN"/>
        </w:rPr>
        <w:t>guest</w:t>
      </w:r>
    </w:p>
    <w:p w:rsidR="00F47BBF" w:rsidRPr="00F47BBF" w:rsidRDefault="00F47BBF" w:rsidP="00EE0DFC">
      <w:pPr>
        <w:spacing w:before="0" w:after="0" w:line="240" w:lineRule="auto"/>
        <w:contextualSpacing/>
        <w:rPr>
          <w:rFonts w:eastAsia="Times New Roman" w:cs="Times New Roman"/>
          <w:color w:val="auto"/>
          <w:sz w:val="24"/>
          <w:szCs w:val="24"/>
          <w:lang w:val="en-CA" w:eastAsia="zh-CN"/>
        </w:rPr>
      </w:pPr>
    </w:p>
    <w:p w:rsidR="00F47BBF" w:rsidRPr="004F521B" w:rsidRDefault="00F232CD" w:rsidP="00EE0DFC">
      <w:pPr>
        <w:pStyle w:val="ListParagraph"/>
        <w:spacing w:before="0" w:after="0" w:line="240" w:lineRule="auto"/>
        <w:ind w:left="1080"/>
        <w:rPr>
          <w:rFonts w:eastAsia="Times New Roman" w:cs="Times New Roman"/>
          <w:color w:val="0D0D0D" w:themeColor="text1" w:themeTint="F2"/>
          <w:lang w:val="en-CA" w:eastAsia="zh-CN"/>
        </w:rPr>
      </w:pPr>
      <w:r w:rsidRPr="004F521B">
        <w:rPr>
          <w:rFonts w:cs="宋体"/>
          <w:color w:val="0D0D0D" w:themeColor="text1" w:themeTint="F2"/>
          <w:lang w:val="en-CA" w:eastAsia="zh-CN"/>
        </w:rPr>
        <w:t xml:space="preserve">Need </w:t>
      </w:r>
      <w:r w:rsidR="00F47BBF" w:rsidRPr="004F521B">
        <w:rPr>
          <w:rFonts w:eastAsia="Times New Roman" w:cs="Times New Roman"/>
          <w:color w:val="0D0D0D" w:themeColor="text1" w:themeTint="F2"/>
          <w:lang w:val="en-CA" w:eastAsia="zh-CN"/>
        </w:rPr>
        <w:t>reboot</w:t>
      </w:r>
      <w:r w:rsidRPr="004F521B">
        <w:rPr>
          <w:rFonts w:cs="宋体"/>
          <w:color w:val="0D0D0D" w:themeColor="text1" w:themeTint="F2"/>
          <w:lang w:val="en-CA" w:eastAsia="zh-CN"/>
        </w:rPr>
        <w:t xml:space="preserve"> to </w:t>
      </w:r>
      <w:r w:rsidR="00EE0DFC">
        <w:rPr>
          <w:rFonts w:cs="宋体"/>
          <w:color w:val="0D0D0D" w:themeColor="text1" w:themeTint="F2"/>
          <w:lang w:val="en-CA" w:eastAsia="zh-CN"/>
        </w:rPr>
        <w:t>bring</w:t>
      </w:r>
      <w:r w:rsidRPr="004F521B">
        <w:rPr>
          <w:rFonts w:cs="宋体"/>
          <w:color w:val="0D0D0D" w:themeColor="text1" w:themeTint="F2"/>
          <w:lang w:val="en-CA" w:eastAsia="zh-CN"/>
        </w:rPr>
        <w:t xml:space="preserve"> it </w:t>
      </w:r>
      <w:r w:rsidR="00EE0DFC">
        <w:rPr>
          <w:rFonts w:cs="宋体"/>
          <w:color w:val="0D0D0D" w:themeColor="text1" w:themeTint="F2"/>
          <w:lang w:val="en-CA" w:eastAsia="zh-CN"/>
        </w:rPr>
        <w:t>into force</w:t>
      </w:r>
      <w:r w:rsidR="00F47BBF" w:rsidRPr="004F521B">
        <w:rPr>
          <w:rFonts w:cs="宋体"/>
          <w:color w:val="0D0D0D" w:themeColor="text1" w:themeTint="F2"/>
          <w:lang w:val="en-CA" w:eastAsia="zh-CN"/>
        </w:rPr>
        <w:t>；</w:t>
      </w:r>
    </w:p>
    <w:p w:rsidR="00F47BBF" w:rsidRPr="004F521B" w:rsidRDefault="00F232CD" w:rsidP="00EE0DFC">
      <w:pPr>
        <w:pStyle w:val="ListBullet"/>
        <w:numPr>
          <w:ilvl w:val="0"/>
          <w:numId w:val="18"/>
        </w:numPr>
        <w:spacing w:before="0" w:after="0" w:line="240" w:lineRule="auto"/>
        <w:contextualSpacing/>
        <w:rPr>
          <w:color w:val="0D0D0D" w:themeColor="text1" w:themeTint="F2"/>
        </w:rPr>
      </w:pPr>
      <w:r w:rsidRPr="004F521B">
        <w:rPr>
          <w:color w:val="0D0D0D" w:themeColor="text1" w:themeTint="F2"/>
        </w:rPr>
        <w:t>Change hostname under /</w:t>
      </w:r>
      <w:proofErr w:type="spellStart"/>
      <w:r w:rsidRPr="004F521B">
        <w:rPr>
          <w:color w:val="0D0D0D" w:themeColor="text1" w:themeTint="F2"/>
        </w:rPr>
        <w:t>etc</w:t>
      </w:r>
      <w:proofErr w:type="spellEnd"/>
      <w:r w:rsidRPr="004F521B">
        <w:rPr>
          <w:color w:val="0D0D0D" w:themeColor="text1" w:themeTint="F2"/>
        </w:rPr>
        <w:t>/hostname</w:t>
      </w:r>
    </w:p>
    <w:p w:rsidR="00F232CD" w:rsidRPr="004F521B" w:rsidRDefault="00F232CD" w:rsidP="00EE0DFC">
      <w:pPr>
        <w:pStyle w:val="ListBullet"/>
        <w:numPr>
          <w:ilvl w:val="0"/>
          <w:numId w:val="18"/>
        </w:numPr>
        <w:spacing w:before="0" w:after="0" w:line="240" w:lineRule="auto"/>
        <w:contextualSpacing/>
        <w:rPr>
          <w:color w:val="0D0D0D" w:themeColor="text1" w:themeTint="F2"/>
        </w:rPr>
      </w:pPr>
      <w:r w:rsidRPr="004F521B">
        <w:rPr>
          <w:color w:val="0D0D0D" w:themeColor="text1" w:themeTint="F2"/>
        </w:rPr>
        <w:t xml:space="preserve">Install and start </w:t>
      </w:r>
      <w:proofErr w:type="spellStart"/>
      <w:r w:rsidRPr="004F521B">
        <w:rPr>
          <w:color w:val="0D0D0D" w:themeColor="text1" w:themeTint="F2"/>
        </w:rPr>
        <w:t>nfs</w:t>
      </w:r>
      <w:proofErr w:type="spellEnd"/>
      <w:r w:rsidRPr="004F521B">
        <w:rPr>
          <w:color w:val="0D0D0D" w:themeColor="text1" w:themeTint="F2"/>
        </w:rPr>
        <w:t xml:space="preserve"> &amp; </w:t>
      </w:r>
      <w:proofErr w:type="spellStart"/>
      <w:r w:rsidRPr="004F521B">
        <w:rPr>
          <w:color w:val="0D0D0D" w:themeColor="text1" w:themeTint="F2"/>
        </w:rPr>
        <w:t>tftp</w:t>
      </w:r>
      <w:proofErr w:type="spellEnd"/>
      <w:r w:rsidRPr="004F521B">
        <w:rPr>
          <w:color w:val="0D0D0D" w:themeColor="text1" w:themeTint="F2"/>
        </w:rPr>
        <w:t xml:space="preserve"> services</w:t>
      </w:r>
    </w:p>
    <w:p w:rsidR="00F232CD" w:rsidRPr="004F521B" w:rsidRDefault="00EE0DFC" w:rsidP="00EE0DFC">
      <w:pPr>
        <w:pStyle w:val="ListBullet"/>
        <w:numPr>
          <w:ilvl w:val="0"/>
          <w:numId w:val="0"/>
        </w:numPr>
        <w:spacing w:before="0" w:after="0" w:line="240" w:lineRule="auto"/>
        <w:ind w:left="1080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 xml:space="preserve">Install </w:t>
      </w:r>
      <w:proofErr w:type="spellStart"/>
      <w:r w:rsidR="00950E17" w:rsidRPr="004F521B">
        <w:rPr>
          <w:color w:val="0D0D0D" w:themeColor="text1" w:themeTint="F2"/>
        </w:rPr>
        <w:t>tftp</w:t>
      </w:r>
      <w:proofErr w:type="spellEnd"/>
      <w:r w:rsidR="00950E17" w:rsidRPr="004F521B">
        <w:rPr>
          <w:color w:val="0D0D0D" w:themeColor="text1" w:themeTint="F2"/>
        </w:rPr>
        <w:t xml:space="preserve"> server </w:t>
      </w:r>
      <w:r>
        <w:rPr>
          <w:color w:val="0D0D0D" w:themeColor="text1" w:themeTint="F2"/>
        </w:rPr>
        <w:t>-&gt;</w:t>
      </w:r>
      <w:r w:rsidR="00950E17" w:rsidRPr="004F521B">
        <w:rPr>
          <w:color w:val="0D0D0D" w:themeColor="text1" w:themeTint="F2"/>
        </w:rPr>
        <w:t> </w:t>
      </w:r>
      <w:proofErr w:type="spellStart"/>
      <w:r w:rsidR="00950E17" w:rsidRPr="004F521B">
        <w:rPr>
          <w:color w:val="0D0D0D" w:themeColor="text1" w:themeTint="F2"/>
        </w:rPr>
        <w:t>sudo</w:t>
      </w:r>
      <w:proofErr w:type="spellEnd"/>
      <w:r w:rsidR="00950E17" w:rsidRPr="004F521B">
        <w:rPr>
          <w:color w:val="0D0D0D" w:themeColor="text1" w:themeTint="F2"/>
        </w:rPr>
        <w:t xml:space="preserve"> apt-get install </w:t>
      </w:r>
      <w:proofErr w:type="spellStart"/>
      <w:r w:rsidR="00950E17" w:rsidRPr="004F521B">
        <w:rPr>
          <w:color w:val="0D0D0D" w:themeColor="text1" w:themeTint="F2"/>
        </w:rPr>
        <w:t>tftpd</w:t>
      </w:r>
      <w:proofErr w:type="spellEnd"/>
      <w:r w:rsidR="00950E17" w:rsidRPr="004F521B">
        <w:rPr>
          <w:color w:val="0D0D0D" w:themeColor="text1" w:themeTint="F2"/>
        </w:rPr>
        <w:t xml:space="preserve"> </w:t>
      </w:r>
      <w:proofErr w:type="spellStart"/>
      <w:r w:rsidR="00950E17" w:rsidRPr="004F521B">
        <w:rPr>
          <w:color w:val="0D0D0D" w:themeColor="text1" w:themeTint="F2"/>
        </w:rPr>
        <w:t>tftp</w:t>
      </w:r>
      <w:proofErr w:type="spellEnd"/>
      <w:r w:rsidR="00950E17" w:rsidRPr="004F521B">
        <w:rPr>
          <w:color w:val="0D0D0D" w:themeColor="text1" w:themeTint="F2"/>
        </w:rPr>
        <w:t xml:space="preserve"> </w:t>
      </w:r>
      <w:proofErr w:type="spellStart"/>
      <w:r w:rsidR="00950E17" w:rsidRPr="004F521B">
        <w:rPr>
          <w:color w:val="0D0D0D" w:themeColor="text1" w:themeTint="F2"/>
        </w:rPr>
        <w:t>openbsd-inetd</w:t>
      </w:r>
      <w:proofErr w:type="spellEnd"/>
    </w:p>
    <w:p w:rsidR="007D30CD" w:rsidRPr="004F521B" w:rsidRDefault="00950E17" w:rsidP="00EE0DFC">
      <w:pPr>
        <w:pStyle w:val="ListBullet"/>
        <w:numPr>
          <w:ilvl w:val="0"/>
          <w:numId w:val="0"/>
        </w:numPr>
        <w:spacing w:before="0" w:after="0" w:line="240" w:lineRule="auto"/>
        <w:ind w:left="1080"/>
        <w:contextualSpacing/>
        <w:rPr>
          <w:color w:val="0D0D0D" w:themeColor="text1" w:themeTint="F2"/>
        </w:rPr>
      </w:pPr>
      <w:r w:rsidRPr="004F521B">
        <w:rPr>
          <w:color w:val="0D0D0D" w:themeColor="text1" w:themeTint="F2"/>
        </w:rPr>
        <w:t xml:space="preserve">start </w:t>
      </w:r>
      <w:proofErr w:type="spellStart"/>
      <w:r w:rsidRPr="004F521B">
        <w:rPr>
          <w:color w:val="0D0D0D" w:themeColor="text1" w:themeTint="F2"/>
        </w:rPr>
        <w:t>nfs</w:t>
      </w:r>
      <w:proofErr w:type="spellEnd"/>
      <w:r w:rsidRPr="004F521B">
        <w:rPr>
          <w:color w:val="0D0D0D" w:themeColor="text1" w:themeTint="F2"/>
        </w:rPr>
        <w:t xml:space="preserve"> server </w:t>
      </w:r>
      <w:r w:rsidR="00EE0DFC">
        <w:rPr>
          <w:color w:val="0D0D0D" w:themeColor="text1" w:themeTint="F2"/>
        </w:rPr>
        <w:t>-&gt;</w:t>
      </w:r>
      <w:r w:rsidRPr="004F521B">
        <w:rPr>
          <w:color w:val="0D0D0D" w:themeColor="text1" w:themeTint="F2"/>
        </w:rPr>
        <w:t> </w:t>
      </w:r>
      <w:proofErr w:type="spellStart"/>
      <w:r w:rsidRPr="004F521B">
        <w:rPr>
          <w:color w:val="0D0D0D" w:themeColor="text1" w:themeTint="F2"/>
        </w:rPr>
        <w:t>sudo</w:t>
      </w:r>
      <w:proofErr w:type="spellEnd"/>
      <w:r w:rsidRPr="004F521B">
        <w:rPr>
          <w:color w:val="0D0D0D" w:themeColor="text1" w:themeTint="F2"/>
        </w:rPr>
        <w:t xml:space="preserve"> /</w:t>
      </w:r>
      <w:proofErr w:type="spellStart"/>
      <w:r w:rsidRPr="004F521B">
        <w:rPr>
          <w:color w:val="0D0D0D" w:themeColor="text1" w:themeTint="F2"/>
        </w:rPr>
        <w:t>etc</w:t>
      </w:r>
      <w:proofErr w:type="spellEnd"/>
      <w:r w:rsidRPr="004F521B">
        <w:rPr>
          <w:color w:val="0D0D0D" w:themeColor="text1" w:themeTint="F2"/>
        </w:rPr>
        <w:t>/</w:t>
      </w:r>
      <w:proofErr w:type="spellStart"/>
      <w:proofErr w:type="gramStart"/>
      <w:r w:rsidRPr="004F521B">
        <w:rPr>
          <w:color w:val="0D0D0D" w:themeColor="text1" w:themeTint="F2"/>
        </w:rPr>
        <w:t>init.d</w:t>
      </w:r>
      <w:proofErr w:type="spellEnd"/>
      <w:proofErr w:type="gramEnd"/>
      <w:r w:rsidRPr="004F521B">
        <w:rPr>
          <w:color w:val="0D0D0D" w:themeColor="text1" w:themeTint="F2"/>
        </w:rPr>
        <w:t>/</w:t>
      </w:r>
      <w:proofErr w:type="spellStart"/>
      <w:r w:rsidRPr="004F521B">
        <w:rPr>
          <w:color w:val="0D0D0D" w:themeColor="text1" w:themeTint="F2"/>
        </w:rPr>
        <w:t>nfs</w:t>
      </w:r>
      <w:proofErr w:type="spellEnd"/>
      <w:r w:rsidRPr="004F521B">
        <w:rPr>
          <w:color w:val="0D0D0D" w:themeColor="text1" w:themeTint="F2"/>
        </w:rPr>
        <w:t xml:space="preserve">-kernel-server restart </w:t>
      </w:r>
    </w:p>
    <w:p w:rsidR="00950E17" w:rsidRPr="004F521B" w:rsidRDefault="00EE0DFC" w:rsidP="00EE0DFC">
      <w:pPr>
        <w:pStyle w:val="ListBullet"/>
        <w:numPr>
          <w:ilvl w:val="0"/>
          <w:numId w:val="0"/>
        </w:numPr>
        <w:spacing w:before="0" w:after="0" w:line="240" w:lineRule="auto"/>
        <w:ind w:left="1080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 xml:space="preserve">#start </w:t>
      </w:r>
      <w:proofErr w:type="spellStart"/>
      <w:r>
        <w:rPr>
          <w:color w:val="0D0D0D" w:themeColor="text1" w:themeTint="F2"/>
        </w:rPr>
        <w:t>tftp</w:t>
      </w:r>
      <w:proofErr w:type="spellEnd"/>
      <w:r>
        <w:rPr>
          <w:color w:val="0D0D0D" w:themeColor="text1" w:themeTint="F2"/>
        </w:rPr>
        <w:t xml:space="preserve"> server -&gt;</w:t>
      </w:r>
      <w:r w:rsidR="00950E17" w:rsidRPr="004F521B">
        <w:rPr>
          <w:color w:val="0D0D0D" w:themeColor="text1" w:themeTint="F2"/>
        </w:rPr>
        <w:t> </w:t>
      </w:r>
      <w:proofErr w:type="spellStart"/>
      <w:r w:rsidR="00950E17" w:rsidRPr="004F521B">
        <w:rPr>
          <w:color w:val="0D0D0D" w:themeColor="text1" w:themeTint="F2"/>
        </w:rPr>
        <w:t>sudo</w:t>
      </w:r>
      <w:proofErr w:type="spellEnd"/>
      <w:r w:rsidR="00950E17" w:rsidRPr="004F521B">
        <w:rPr>
          <w:color w:val="0D0D0D" w:themeColor="text1" w:themeTint="F2"/>
        </w:rPr>
        <w:t xml:space="preserve"> /</w:t>
      </w:r>
      <w:proofErr w:type="spellStart"/>
      <w:r w:rsidR="00950E17" w:rsidRPr="004F521B">
        <w:rPr>
          <w:color w:val="0D0D0D" w:themeColor="text1" w:themeTint="F2"/>
        </w:rPr>
        <w:t>etc</w:t>
      </w:r>
      <w:proofErr w:type="spellEnd"/>
      <w:r w:rsidR="00950E17" w:rsidRPr="004F521B">
        <w:rPr>
          <w:color w:val="0D0D0D" w:themeColor="text1" w:themeTint="F2"/>
        </w:rPr>
        <w:t>/</w:t>
      </w:r>
      <w:proofErr w:type="spellStart"/>
      <w:proofErr w:type="gramStart"/>
      <w:r w:rsidR="00950E17" w:rsidRPr="004F521B">
        <w:rPr>
          <w:color w:val="0D0D0D" w:themeColor="text1" w:themeTint="F2"/>
        </w:rPr>
        <w:t>init.d</w:t>
      </w:r>
      <w:proofErr w:type="spellEnd"/>
      <w:proofErr w:type="gramEnd"/>
      <w:r w:rsidR="00950E17" w:rsidRPr="004F521B">
        <w:rPr>
          <w:color w:val="0D0D0D" w:themeColor="text1" w:themeTint="F2"/>
        </w:rPr>
        <w:t>/</w:t>
      </w:r>
      <w:proofErr w:type="spellStart"/>
      <w:r w:rsidR="00950E17" w:rsidRPr="004F521B">
        <w:rPr>
          <w:color w:val="0D0D0D" w:themeColor="text1" w:themeTint="F2"/>
        </w:rPr>
        <w:t>openbsd-inetd</w:t>
      </w:r>
      <w:proofErr w:type="spellEnd"/>
      <w:r w:rsidR="00950E17" w:rsidRPr="004F521B">
        <w:rPr>
          <w:color w:val="0D0D0D" w:themeColor="text1" w:themeTint="F2"/>
        </w:rPr>
        <w:t xml:space="preserve"> start</w:t>
      </w:r>
    </w:p>
    <w:p w:rsidR="00487543" w:rsidRDefault="00487543" w:rsidP="00487543">
      <w:pPr>
        <w:pStyle w:val="ListBullet"/>
        <w:numPr>
          <w:ilvl w:val="0"/>
          <w:numId w:val="0"/>
        </w:numPr>
        <w:ind w:left="720" w:hanging="360"/>
      </w:pPr>
    </w:p>
    <w:p w:rsidR="00487543" w:rsidRPr="002969EC" w:rsidRDefault="00487543" w:rsidP="00487543">
      <w:pPr>
        <w:pStyle w:val="Heading1"/>
        <w:ind w:left="360"/>
      </w:pPr>
      <w:bookmarkStart w:id="8" w:name="_Toc478726002"/>
      <w:r>
        <w:t xml:space="preserve">Section 2. </w:t>
      </w:r>
      <w:r w:rsidR="00972970">
        <w:t>Device Driver</w:t>
      </w:r>
      <w:r>
        <w:t xml:space="preserve"> Labs</w:t>
      </w:r>
      <w:bookmarkEnd w:id="8"/>
    </w:p>
    <w:p w:rsidR="00487543" w:rsidRPr="00514122" w:rsidRDefault="00487543" w:rsidP="00487543">
      <w:pPr>
        <w:pStyle w:val="ListBullet"/>
        <w:numPr>
          <w:ilvl w:val="0"/>
          <w:numId w:val="0"/>
        </w:numPr>
        <w:ind w:left="720" w:hanging="360"/>
      </w:pPr>
    </w:p>
    <w:p w:rsidR="00972970" w:rsidRDefault="00972970" w:rsidP="0064305F">
      <w:pPr>
        <w:pStyle w:val="Heading3"/>
        <w:ind w:left="360"/>
        <w:rPr>
          <w:sz w:val="28"/>
          <w:szCs w:val="28"/>
        </w:rPr>
      </w:pPr>
      <w:bookmarkStart w:id="9" w:name="_Toc478726003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>hapter 1</w:t>
      </w:r>
      <w:r>
        <w:rPr>
          <w:sz w:val="28"/>
          <w:szCs w:val="28"/>
        </w:rPr>
        <w:t xml:space="preserve">. </w:t>
      </w:r>
      <w:r w:rsidR="00A7764C">
        <w:rPr>
          <w:sz w:val="28"/>
          <w:szCs w:val="28"/>
        </w:rPr>
        <w:t>GPIO interface</w:t>
      </w:r>
      <w:bookmarkEnd w:id="9"/>
    </w:p>
    <w:p w:rsidR="00972970" w:rsidRDefault="00972970" w:rsidP="00885F2F">
      <w:pPr>
        <w:ind w:firstLine="360"/>
      </w:pPr>
      <w:r>
        <w:t>Based on my mini2440 Development board,</w:t>
      </w:r>
    </w:p>
    <w:p w:rsidR="00A7764C" w:rsidRDefault="00A7764C" w:rsidP="00A7764C">
      <w:pPr>
        <w:pStyle w:val="Heading3"/>
        <w:ind w:left="360"/>
        <w:rPr>
          <w:sz w:val="28"/>
          <w:szCs w:val="28"/>
        </w:rPr>
      </w:pPr>
      <w:bookmarkStart w:id="10" w:name="_Toc478726004"/>
      <w:r>
        <w:rPr>
          <w:sz w:val="28"/>
          <w:szCs w:val="28"/>
        </w:rPr>
        <w:t>§C</w:t>
      </w:r>
      <w:r>
        <w:rPr>
          <w:sz w:val="28"/>
          <w:szCs w:val="28"/>
        </w:rPr>
        <w:t>hapter 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Block Devices</w:t>
      </w:r>
      <w:bookmarkEnd w:id="10"/>
    </w:p>
    <w:p w:rsidR="00A7764C" w:rsidRDefault="00A7764C" w:rsidP="00A7764C">
      <w:pPr>
        <w:ind w:firstLine="360"/>
      </w:pPr>
      <w:r>
        <w:t>Based on my mini2440 Development board,</w:t>
      </w:r>
    </w:p>
    <w:p w:rsidR="00A7764C" w:rsidRDefault="00A7764C" w:rsidP="00A7764C">
      <w:pPr>
        <w:pStyle w:val="Heading3"/>
        <w:ind w:left="360"/>
        <w:rPr>
          <w:sz w:val="28"/>
          <w:szCs w:val="28"/>
        </w:rPr>
      </w:pPr>
      <w:bookmarkStart w:id="11" w:name="_Toc478726005"/>
      <w:r>
        <w:rPr>
          <w:sz w:val="28"/>
          <w:szCs w:val="28"/>
        </w:rPr>
        <w:t xml:space="preserve">§Chapter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LCD </w:t>
      </w:r>
      <w:r w:rsidR="00583C21">
        <w:rPr>
          <w:sz w:val="28"/>
          <w:szCs w:val="28"/>
        </w:rPr>
        <w:t>&amp; Touch Screen</w:t>
      </w:r>
      <w:r>
        <w:rPr>
          <w:sz w:val="28"/>
          <w:szCs w:val="28"/>
        </w:rPr>
        <w:t xml:space="preserve"> Devices</w:t>
      </w:r>
      <w:bookmarkEnd w:id="11"/>
    </w:p>
    <w:p w:rsidR="00583C21" w:rsidRDefault="00583C21" w:rsidP="00583C21">
      <w:pPr>
        <w:ind w:firstLine="360"/>
      </w:pPr>
      <w:r>
        <w:t>Based on my mini2440 Development board,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2" w:name="_Toc478726006"/>
      <w:r>
        <w:rPr>
          <w:sz w:val="28"/>
          <w:szCs w:val="28"/>
        </w:rPr>
        <w:t xml:space="preserve">§Chapter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BUS protocol Devices</w:t>
      </w:r>
      <w:bookmarkEnd w:id="12"/>
    </w:p>
    <w:p w:rsidR="00583C21" w:rsidRDefault="00583C21" w:rsidP="00583C21">
      <w:pPr>
        <w:ind w:firstLine="360"/>
      </w:pPr>
      <w:r>
        <w:t>Based on my mini2440 Development board,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3" w:name="_Toc478726007"/>
      <w:r>
        <w:rPr>
          <w:sz w:val="28"/>
          <w:szCs w:val="28"/>
        </w:rPr>
        <w:t xml:space="preserve">§Chapter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C and SPI Devices</w:t>
      </w:r>
      <w:bookmarkEnd w:id="13"/>
    </w:p>
    <w:p w:rsidR="00583C21" w:rsidRDefault="00583C21" w:rsidP="00583C21">
      <w:pPr>
        <w:ind w:firstLine="360"/>
      </w:pPr>
      <w:r>
        <w:t>Based on my mini2440 Development board,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4" w:name="_Toc478726008"/>
      <w:r>
        <w:rPr>
          <w:sz w:val="28"/>
          <w:szCs w:val="28"/>
        </w:rPr>
        <w:t xml:space="preserve">§Chapter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Network</w:t>
      </w:r>
      <w:r>
        <w:rPr>
          <w:sz w:val="28"/>
          <w:szCs w:val="28"/>
        </w:rPr>
        <w:t xml:space="preserve"> Devices</w:t>
      </w:r>
      <w:bookmarkEnd w:id="14"/>
    </w:p>
    <w:p w:rsidR="00583C21" w:rsidRPr="00583C21" w:rsidRDefault="00583C21" w:rsidP="00583C21"/>
    <w:p w:rsidR="00583C21" w:rsidRPr="00583C21" w:rsidRDefault="00583C21" w:rsidP="00583C21"/>
    <w:p w:rsidR="007720DA" w:rsidRDefault="007720DA" w:rsidP="00FE1DA4"/>
    <w:p w:rsidR="00972970" w:rsidRDefault="00972970"/>
    <w:p w:rsidR="00972970" w:rsidRDefault="00972970"/>
    <w:p w:rsidR="00972970" w:rsidRPr="002969EC" w:rsidRDefault="00972970" w:rsidP="00972970">
      <w:pPr>
        <w:pStyle w:val="Heading1"/>
        <w:ind w:left="360"/>
      </w:pPr>
      <w:bookmarkStart w:id="15" w:name="_Toc478726009"/>
      <w:r>
        <w:lastRenderedPageBreak/>
        <w:t>Section 3. System Porting Labs</w:t>
      </w:r>
      <w:r w:rsidR="00583C21">
        <w:t xml:space="preserve"> &amp; Debugging</w:t>
      </w:r>
      <w:bookmarkEnd w:id="15"/>
    </w:p>
    <w:p w:rsidR="00972970" w:rsidRPr="00A83353" w:rsidRDefault="00972970" w:rsidP="00972970">
      <w:pPr>
        <w:ind w:left="357"/>
      </w:pPr>
      <w:r>
        <w:t>All of them was based on S3C2440 MCU.</w:t>
      </w:r>
    </w:p>
    <w:p w:rsidR="00972970" w:rsidRDefault="00972970" w:rsidP="00972970">
      <w:pPr>
        <w:pStyle w:val="Heading3"/>
        <w:ind w:left="360"/>
        <w:rPr>
          <w:sz w:val="28"/>
          <w:szCs w:val="28"/>
        </w:rPr>
      </w:pPr>
      <w:bookmarkStart w:id="16" w:name="_Toc478726010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>hapter 1</w:t>
      </w:r>
      <w:r>
        <w:rPr>
          <w:sz w:val="28"/>
          <w:szCs w:val="28"/>
        </w:rPr>
        <w:t xml:space="preserve">. </w:t>
      </w:r>
      <w:r w:rsidR="00583C21">
        <w:rPr>
          <w:sz w:val="28"/>
          <w:szCs w:val="28"/>
        </w:rPr>
        <w:t>Porting U-boot</w:t>
      </w:r>
      <w:bookmarkEnd w:id="16"/>
    </w:p>
    <w:p w:rsidR="00583C21" w:rsidRDefault="00583C21" w:rsidP="00583C21">
      <w:pPr>
        <w:ind w:left="357"/>
      </w:pPr>
      <w:r>
        <w:t>All of them was based on S3C2440 MCU.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7" w:name="_Toc478726011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Porting Linux Kernel</w:t>
      </w:r>
      <w:bookmarkEnd w:id="17"/>
    </w:p>
    <w:p w:rsidR="00583C21" w:rsidRDefault="00583C21" w:rsidP="00583C21">
      <w:pPr>
        <w:ind w:left="357"/>
      </w:pPr>
      <w:r>
        <w:t>All of them was based on S3C2440 MCU.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8" w:name="_Toc478726012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Porting </w:t>
      </w:r>
      <w:proofErr w:type="spellStart"/>
      <w:r>
        <w:rPr>
          <w:sz w:val="28"/>
          <w:szCs w:val="28"/>
        </w:rPr>
        <w:t>Rootfs</w:t>
      </w:r>
      <w:bookmarkEnd w:id="18"/>
      <w:proofErr w:type="spellEnd"/>
    </w:p>
    <w:p w:rsidR="00583C21" w:rsidRDefault="00583C21" w:rsidP="00583C21">
      <w:pPr>
        <w:ind w:left="357"/>
      </w:pPr>
      <w:r>
        <w:t>All of them was based on S3C2440 MCU.</w:t>
      </w:r>
    </w:p>
    <w:p w:rsidR="00583C21" w:rsidRDefault="00583C21" w:rsidP="00583C21">
      <w:pPr>
        <w:pStyle w:val="Heading3"/>
        <w:ind w:left="360"/>
        <w:rPr>
          <w:sz w:val="28"/>
          <w:szCs w:val="28"/>
        </w:rPr>
      </w:pPr>
      <w:bookmarkStart w:id="19" w:name="_Toc478726013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Linux kernel debugging</w:t>
      </w:r>
      <w:bookmarkEnd w:id="19"/>
    </w:p>
    <w:p w:rsidR="00583C21" w:rsidRDefault="00583C21" w:rsidP="00583C21">
      <w:pPr>
        <w:ind w:left="357"/>
      </w:pPr>
      <w:r>
        <w:t>All of them was based on S3C2440 MCU.</w:t>
      </w:r>
    </w:p>
    <w:p w:rsidR="00583C21" w:rsidRPr="00A83353" w:rsidRDefault="00583C21" w:rsidP="00583C21">
      <w:pPr>
        <w:ind w:left="357"/>
      </w:pPr>
    </w:p>
    <w:p w:rsidR="00972970" w:rsidRDefault="00972970" w:rsidP="00972970">
      <w:pPr>
        <w:pStyle w:val="Heading1"/>
        <w:ind w:left="360"/>
      </w:pPr>
      <w:bookmarkStart w:id="20" w:name="_Toc478726014"/>
      <w:r>
        <w:t xml:space="preserve">Section 4. </w:t>
      </w:r>
      <w:r w:rsidR="00583C21">
        <w:t>Appendix Issues</w:t>
      </w:r>
      <w:bookmarkEnd w:id="20"/>
    </w:p>
    <w:p w:rsidR="00972970" w:rsidRPr="00A83353" w:rsidRDefault="00972970" w:rsidP="00972970">
      <w:pPr>
        <w:ind w:left="357"/>
      </w:pPr>
      <w:r>
        <w:t>All of them was based on S3C2440 MCU.</w:t>
      </w:r>
    </w:p>
    <w:p w:rsidR="00972970" w:rsidRDefault="00972970" w:rsidP="00972970">
      <w:pPr>
        <w:pStyle w:val="Heading3"/>
        <w:ind w:left="360"/>
        <w:rPr>
          <w:sz w:val="28"/>
          <w:szCs w:val="28"/>
        </w:rPr>
      </w:pPr>
      <w:bookmarkStart w:id="21" w:name="_Toc478726015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>hapter 1</w:t>
      </w:r>
      <w:r>
        <w:rPr>
          <w:sz w:val="28"/>
          <w:szCs w:val="28"/>
        </w:rPr>
        <w:t xml:space="preserve">. </w:t>
      </w:r>
      <w:r w:rsidR="009573F8">
        <w:rPr>
          <w:sz w:val="28"/>
          <w:szCs w:val="28"/>
        </w:rPr>
        <w:t>Common Commands</w:t>
      </w:r>
      <w:bookmarkEnd w:id="21"/>
    </w:p>
    <w:p w:rsidR="00972970" w:rsidRDefault="00972970" w:rsidP="00FE1DA4">
      <w:pPr>
        <w:ind w:firstLine="360"/>
      </w:pPr>
      <w:r>
        <w:t>Based on my mini2440 Development board,</w:t>
      </w:r>
    </w:p>
    <w:p w:rsidR="009573F8" w:rsidRDefault="009573F8" w:rsidP="009573F8">
      <w:pPr>
        <w:pStyle w:val="Heading3"/>
        <w:ind w:left="360"/>
        <w:rPr>
          <w:sz w:val="28"/>
          <w:szCs w:val="28"/>
        </w:rPr>
      </w:pPr>
      <w:bookmarkStart w:id="22" w:name="_Toc478726016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Architecture Diagram</w:t>
      </w:r>
      <w:bookmarkEnd w:id="22"/>
      <w:r>
        <w:rPr>
          <w:sz w:val="28"/>
          <w:szCs w:val="28"/>
        </w:rPr>
        <w:t xml:space="preserve"> </w:t>
      </w:r>
    </w:p>
    <w:p w:rsidR="009573F8" w:rsidRDefault="009573F8" w:rsidP="009573F8">
      <w:pPr>
        <w:ind w:firstLine="360"/>
      </w:pPr>
      <w:r>
        <w:t>Based on my mini2440 Development board,</w:t>
      </w:r>
    </w:p>
    <w:p w:rsidR="009573F8" w:rsidRDefault="009573F8" w:rsidP="009573F8">
      <w:pPr>
        <w:pStyle w:val="Heading3"/>
        <w:ind w:left="360"/>
        <w:rPr>
          <w:sz w:val="28"/>
          <w:szCs w:val="28"/>
        </w:rPr>
      </w:pPr>
      <w:bookmarkStart w:id="23" w:name="_Toc478726017"/>
      <w:r>
        <w:rPr>
          <w:sz w:val="28"/>
          <w:szCs w:val="28"/>
        </w:rPr>
        <w:t>§C</w:t>
      </w:r>
      <w:r w:rsidRPr="00B7412F">
        <w:rPr>
          <w:sz w:val="28"/>
          <w:szCs w:val="28"/>
        </w:rPr>
        <w:t xml:space="preserve">hapter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C/C++ Questions</w:t>
      </w:r>
      <w:bookmarkEnd w:id="23"/>
    </w:p>
    <w:p w:rsidR="009573F8" w:rsidRDefault="009573F8" w:rsidP="009573F8">
      <w:pPr>
        <w:ind w:firstLine="360"/>
      </w:pPr>
      <w:r>
        <w:t>Based on my mini2440 Development board,</w:t>
      </w:r>
    </w:p>
    <w:p w:rsidR="009573F8" w:rsidRDefault="009573F8" w:rsidP="00FE1DA4">
      <w:pPr>
        <w:ind w:firstLine="360"/>
      </w:pPr>
      <w:bookmarkStart w:id="24" w:name="_GoBack"/>
      <w:bookmarkEnd w:id="24"/>
    </w:p>
    <w:sectPr w:rsidR="009573F8" w:rsidSect="00B7412F">
      <w:footerReference w:type="default" r:id="rId28"/>
      <w:pgSz w:w="12240" w:h="15840"/>
      <w:pgMar w:top="1134" w:right="1041" w:bottom="993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3DD" w:rsidRDefault="005F73DD" w:rsidP="00C6554A">
      <w:pPr>
        <w:spacing w:before="0" w:after="0" w:line="240" w:lineRule="auto"/>
      </w:pPr>
      <w:r>
        <w:separator/>
      </w:r>
    </w:p>
  </w:endnote>
  <w:endnote w:type="continuationSeparator" w:id="0">
    <w:p w:rsidR="005F73DD" w:rsidRDefault="005F73D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altName w:val="宋体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0DA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D3577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3DD" w:rsidRDefault="005F73DD" w:rsidP="00C6554A">
      <w:pPr>
        <w:spacing w:before="0" w:after="0" w:line="240" w:lineRule="auto"/>
      </w:pPr>
      <w:r>
        <w:separator/>
      </w:r>
    </w:p>
  </w:footnote>
  <w:footnote w:type="continuationSeparator" w:id="0">
    <w:p w:rsidR="005F73DD" w:rsidRDefault="005F73D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253983"/>
    <w:multiLevelType w:val="multilevel"/>
    <w:tmpl w:val="48741D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5F832BA"/>
    <w:multiLevelType w:val="multilevel"/>
    <w:tmpl w:val="7BEC686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FC526EB"/>
    <w:multiLevelType w:val="multilevel"/>
    <w:tmpl w:val="92847B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2A3AD9"/>
    <w:multiLevelType w:val="multilevel"/>
    <w:tmpl w:val="BD724C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2843C8"/>
    <w:multiLevelType w:val="multilevel"/>
    <w:tmpl w:val="1B5608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2841CF"/>
    <w:multiLevelType w:val="multilevel"/>
    <w:tmpl w:val="C44C52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2C4DB0"/>
    <w:multiLevelType w:val="multilevel"/>
    <w:tmpl w:val="23AE40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1C49D4"/>
    <w:multiLevelType w:val="multilevel"/>
    <w:tmpl w:val="0DFE24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F4AC3"/>
    <w:multiLevelType w:val="hybridMultilevel"/>
    <w:tmpl w:val="2370CF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806C0"/>
    <w:multiLevelType w:val="multilevel"/>
    <w:tmpl w:val="2E5E23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D6549E"/>
    <w:multiLevelType w:val="multilevel"/>
    <w:tmpl w:val="1046B7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7D1498"/>
    <w:multiLevelType w:val="multilevel"/>
    <w:tmpl w:val="881292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F123B46"/>
    <w:multiLevelType w:val="multilevel"/>
    <w:tmpl w:val="7C507A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C86B1E"/>
    <w:multiLevelType w:val="multilevel"/>
    <w:tmpl w:val="641AC9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ED660D"/>
    <w:multiLevelType w:val="multilevel"/>
    <w:tmpl w:val="9E580A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1237E8"/>
    <w:multiLevelType w:val="multilevel"/>
    <w:tmpl w:val="21A409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402758"/>
    <w:multiLevelType w:val="multilevel"/>
    <w:tmpl w:val="1D3853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ED7930"/>
    <w:multiLevelType w:val="multilevel"/>
    <w:tmpl w:val="E3281F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BC5F7B"/>
    <w:multiLevelType w:val="multilevel"/>
    <w:tmpl w:val="660085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2A093F"/>
    <w:multiLevelType w:val="multilevel"/>
    <w:tmpl w:val="D14268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B87998"/>
    <w:multiLevelType w:val="multilevel"/>
    <w:tmpl w:val="42D420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167B6"/>
    <w:multiLevelType w:val="multilevel"/>
    <w:tmpl w:val="ECEA84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555BB"/>
    <w:multiLevelType w:val="hybridMultilevel"/>
    <w:tmpl w:val="96FA8EC6"/>
    <w:lvl w:ilvl="0" w:tplc="217882CE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4527B1"/>
    <w:multiLevelType w:val="multilevel"/>
    <w:tmpl w:val="E8EEA4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742FA7"/>
    <w:multiLevelType w:val="multilevel"/>
    <w:tmpl w:val="A3CC4B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73B4D"/>
    <w:multiLevelType w:val="multilevel"/>
    <w:tmpl w:val="5B1249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6710FE"/>
    <w:multiLevelType w:val="hybridMultilevel"/>
    <w:tmpl w:val="051C5B9A"/>
    <w:lvl w:ilvl="0" w:tplc="57D27A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1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39"/>
  </w:num>
  <w:num w:numId="18">
    <w:abstractNumId w:val="35"/>
  </w:num>
  <w:num w:numId="19">
    <w:abstractNumId w:val="30"/>
  </w:num>
  <w:num w:numId="20">
    <w:abstractNumId w:val="28"/>
  </w:num>
  <w:num w:numId="21">
    <w:abstractNumId w:val="33"/>
  </w:num>
  <w:num w:numId="22">
    <w:abstractNumId w:val="22"/>
  </w:num>
  <w:num w:numId="23">
    <w:abstractNumId w:val="29"/>
  </w:num>
  <w:num w:numId="24">
    <w:abstractNumId w:val="36"/>
  </w:num>
  <w:num w:numId="25">
    <w:abstractNumId w:val="34"/>
  </w:num>
  <w:num w:numId="26">
    <w:abstractNumId w:val="38"/>
  </w:num>
  <w:num w:numId="27">
    <w:abstractNumId w:val="12"/>
  </w:num>
  <w:num w:numId="28">
    <w:abstractNumId w:val="15"/>
  </w:num>
  <w:num w:numId="29">
    <w:abstractNumId w:val="17"/>
  </w:num>
  <w:num w:numId="30">
    <w:abstractNumId w:val="26"/>
  </w:num>
  <w:num w:numId="31">
    <w:abstractNumId w:val="37"/>
  </w:num>
  <w:num w:numId="32">
    <w:abstractNumId w:val="14"/>
  </w:num>
  <w:num w:numId="33">
    <w:abstractNumId w:val="32"/>
  </w:num>
  <w:num w:numId="34">
    <w:abstractNumId w:val="27"/>
  </w:num>
  <w:num w:numId="35">
    <w:abstractNumId w:val="23"/>
  </w:num>
  <w:num w:numId="36">
    <w:abstractNumId w:val="21"/>
  </w:num>
  <w:num w:numId="37">
    <w:abstractNumId w:val="18"/>
  </w:num>
  <w:num w:numId="38">
    <w:abstractNumId w:val="19"/>
  </w:num>
  <w:num w:numId="39">
    <w:abstractNumId w:val="16"/>
  </w:num>
  <w:num w:numId="40">
    <w:abstractNumId w:val="10"/>
  </w:num>
  <w:num w:numId="41">
    <w:abstractNumId w:val="31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848"/>
    <w:rsid w:val="0003718C"/>
    <w:rsid w:val="002554CD"/>
    <w:rsid w:val="00293B83"/>
    <w:rsid w:val="002969EC"/>
    <w:rsid w:val="002A7019"/>
    <w:rsid w:val="002B4294"/>
    <w:rsid w:val="002F653D"/>
    <w:rsid w:val="003158A7"/>
    <w:rsid w:val="00333D0D"/>
    <w:rsid w:val="00480970"/>
    <w:rsid w:val="00487543"/>
    <w:rsid w:val="004C049F"/>
    <w:rsid w:val="004F521B"/>
    <w:rsid w:val="005000E2"/>
    <w:rsid w:val="005404C3"/>
    <w:rsid w:val="0057197C"/>
    <w:rsid w:val="00573D89"/>
    <w:rsid w:val="00583C21"/>
    <w:rsid w:val="005F73DD"/>
    <w:rsid w:val="0067786D"/>
    <w:rsid w:val="006A3CE7"/>
    <w:rsid w:val="007269C4"/>
    <w:rsid w:val="007720DA"/>
    <w:rsid w:val="007D30CD"/>
    <w:rsid w:val="00885F2F"/>
    <w:rsid w:val="008A4149"/>
    <w:rsid w:val="008C51A2"/>
    <w:rsid w:val="00920D3D"/>
    <w:rsid w:val="00950E17"/>
    <w:rsid w:val="00951782"/>
    <w:rsid w:val="009573F8"/>
    <w:rsid w:val="00972970"/>
    <w:rsid w:val="00982848"/>
    <w:rsid w:val="00A226BA"/>
    <w:rsid w:val="00A7764C"/>
    <w:rsid w:val="00A83353"/>
    <w:rsid w:val="00B30D02"/>
    <w:rsid w:val="00B7412F"/>
    <w:rsid w:val="00C6554A"/>
    <w:rsid w:val="00DB1853"/>
    <w:rsid w:val="00DD3577"/>
    <w:rsid w:val="00ED7C44"/>
    <w:rsid w:val="00EE0DFC"/>
    <w:rsid w:val="00F232CD"/>
    <w:rsid w:val="00F47BBF"/>
    <w:rsid w:val="00FE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CE4487"/>
  <w15:chartTrackingRefBased/>
  <w15:docId w15:val="{6EDEC4D1-3560-4F85-8B1A-C102339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2969EC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969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69EC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2A7019"/>
    <w:pPr>
      <w:ind w:left="720"/>
      <w:contextualSpacing/>
    </w:pPr>
  </w:style>
  <w:style w:type="character" w:customStyle="1" w:styleId="author-220186889">
    <w:name w:val="author-220186889"/>
    <w:basedOn w:val="DefaultParagraphFont"/>
    <w:rsid w:val="007720DA"/>
  </w:style>
  <w:style w:type="paragraph" w:styleId="TOC3">
    <w:name w:val="toc 3"/>
    <w:basedOn w:val="Normal"/>
    <w:next w:val="Normal"/>
    <w:autoRedefine/>
    <w:uiPriority w:val="39"/>
    <w:unhideWhenUsed/>
    <w:rsid w:val="009729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riendlyarm.net/sites/products/mini2440_2.jpg" TargetMode="External"/><Relationship Id="rId13" Type="http://schemas.openxmlformats.org/officeDocument/2006/relationships/image" Target="media/image4.jpeg"/><Relationship Id="rId18" Type="http://schemas.openxmlformats.org/officeDocument/2006/relationships/oleObject" Target="embeddings/oleObject2.bin"/><Relationship Id="rId26" Type="http://schemas.openxmlformats.org/officeDocument/2006/relationships/hyperlink" Target="http://jingyan.baidu.com/album/4dc40848babed6c8d946f12f.html?picindex=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www.friendlyarm.net/sites/products/mini2440-70.jpg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jingyan.baidu.com/album/4dc40848babed6c8d946f12f.html?picindex=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hyperlink" Target="http://ca.old-xxx/dists/xxx/" TargetMode="External"/><Relationship Id="rId28" Type="http://schemas.openxmlformats.org/officeDocument/2006/relationships/footer" Target="footer1.xml"/><Relationship Id="rId10" Type="http://schemas.openxmlformats.org/officeDocument/2006/relationships/hyperlink" Target="http://www.friendlyarm.net/sites/products/mini2440-35.jpg" TargetMode="External"/><Relationship Id="rId19" Type="http://schemas.openxmlformats.org/officeDocument/2006/relationships/hyperlink" Target="https://my.vmware.com/en/web/vmware/info/slug/desktop_end_user_computing/vmware_workstation_pro/12_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yperlink" Target="http://old-releases.ubuntu.com/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_Z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0</TotalTime>
  <Pages>8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Sam_Z</dc:creator>
  <cp:keywords/>
  <dc:description/>
  <cp:lastModifiedBy>song zhou</cp:lastModifiedBy>
  <cp:revision>2</cp:revision>
  <dcterms:created xsi:type="dcterms:W3CDTF">2017-03-31T16:19:00Z</dcterms:created>
  <dcterms:modified xsi:type="dcterms:W3CDTF">2017-03-31T16:19:00Z</dcterms:modified>
</cp:coreProperties>
</file>